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AD076" w14:textId="30A78E43" w:rsidR="00C6554A" w:rsidRPr="00E66B3C" w:rsidRDefault="0070393F" w:rsidP="00483E18">
      <w:pPr>
        <w:pStyle w:val="Heading5"/>
        <w:jc w:val="center"/>
      </w:pPr>
      <w:bookmarkStart w:id="0" w:name="_Hlk51831086"/>
      <w:bookmarkStart w:id="1" w:name="_Toc321147149"/>
      <w:bookmarkStart w:id="2" w:name="_Toc318188227"/>
      <w:bookmarkStart w:id="3" w:name="_Toc318188327"/>
      <w:bookmarkStart w:id="4" w:name="_Toc318189312"/>
      <w:bookmarkStart w:id="5" w:name="_Toc321147011"/>
      <w:r w:rsidRPr="006C7964">
        <w:rPr>
          <w:b/>
          <w:bCs/>
          <w:noProof/>
          <w:sz w:val="40"/>
          <w:szCs w:val="40"/>
        </w:rPr>
        <w:drawing>
          <wp:anchor distT="0" distB="0" distL="114300" distR="114300" simplePos="0" relativeHeight="251660292" behindDoc="1" locked="0" layoutInCell="1" allowOverlap="1" wp14:anchorId="565302EF" wp14:editId="0F3105D0">
            <wp:simplePos x="0" y="0"/>
            <wp:positionH relativeFrom="column">
              <wp:posOffset>-1981597</wp:posOffset>
            </wp:positionH>
            <wp:positionV relativeFrom="paragraph">
              <wp:posOffset>-913410</wp:posOffset>
            </wp:positionV>
            <wp:extent cx="17983200" cy="10113468"/>
            <wp:effectExtent l="0" t="0" r="0" b="2540"/>
            <wp:wrapNone/>
            <wp:docPr id="89" name="Content Placeholder 4" descr="A picture containing grass, plant, outdoor&#10;&#10;Description automatically generated">
              <a:extLst xmlns:a="http://schemas.openxmlformats.org/drawingml/2006/main">
                <a:ext uri="{FF2B5EF4-FFF2-40B4-BE49-F238E27FC236}">
                  <a16:creationId xmlns:a16="http://schemas.microsoft.com/office/drawing/2014/main" id="{B4BEFA10-A4FB-4615-8195-AEBDB1E905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grass, plant, outdoor&#10;&#10;Description automatically generated">
                      <a:extLst>
                        <a:ext uri="{FF2B5EF4-FFF2-40B4-BE49-F238E27FC236}">
                          <a16:creationId xmlns:a16="http://schemas.microsoft.com/office/drawing/2014/main" id="{B4BEFA10-A4FB-4615-8195-AEBDB1E90500}"/>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t="15746"/>
                    <a:stretch/>
                  </pic:blipFill>
                  <pic:spPr>
                    <a:xfrm>
                      <a:off x="0" y="0"/>
                      <a:ext cx="17983200" cy="101134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9" behindDoc="0" locked="0" layoutInCell="1" allowOverlap="1" wp14:anchorId="25A30F86" wp14:editId="3BDC9664">
            <wp:simplePos x="0" y="0"/>
            <wp:positionH relativeFrom="column">
              <wp:posOffset>3463630</wp:posOffset>
            </wp:positionH>
            <wp:positionV relativeFrom="paragraph">
              <wp:posOffset>-603250</wp:posOffset>
            </wp:positionV>
            <wp:extent cx="3176954" cy="626934"/>
            <wp:effectExtent l="0" t="0" r="4445" b="190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6954" cy="626934"/>
                    </a:xfrm>
                    <a:prstGeom prst="rect">
                      <a:avLst/>
                    </a:prstGeom>
                    <a:noFill/>
                    <a:ln>
                      <a:noFill/>
                    </a:ln>
                  </pic:spPr>
                </pic:pic>
              </a:graphicData>
            </a:graphic>
          </wp:anchor>
        </w:drawing>
      </w:r>
    </w:p>
    <w:bookmarkEnd w:id="1"/>
    <w:bookmarkEnd w:id="2"/>
    <w:bookmarkEnd w:id="3"/>
    <w:bookmarkEnd w:id="4"/>
    <w:bookmarkEnd w:id="5"/>
    <w:p w14:paraId="31CBF81D" w14:textId="6B0B6ED3" w:rsidR="00FC1F9E" w:rsidRPr="00E66B3C" w:rsidRDefault="00FC1F9E" w:rsidP="00483E18">
      <w:pPr>
        <w:pStyle w:val="Title"/>
        <w:rPr>
          <w:b/>
          <w:bCs/>
        </w:rPr>
      </w:pPr>
    </w:p>
    <w:p w14:paraId="78FA41AE" w14:textId="655A5935" w:rsidR="00FC1F9E" w:rsidRPr="00E66B3C" w:rsidRDefault="00FC1F9E" w:rsidP="00483E18">
      <w:pPr>
        <w:pStyle w:val="Title"/>
      </w:pPr>
    </w:p>
    <w:sdt>
      <w:sdtPr>
        <w:rPr>
          <w:color w:val="F2F2F2" w:themeColor="background1" w:themeShade="F2"/>
        </w:rPr>
        <w:alias w:val="Title"/>
        <w:tag w:val=""/>
        <w:id w:val="1597287160"/>
        <w:placeholder>
          <w:docPart w:val="4EBFB871C7BA4C019F23F3AEB5EFC0AA"/>
        </w:placeholder>
        <w:dataBinding w:prefixMappings="xmlns:ns0='http://purl.org/dc/elements/1.1/' xmlns:ns1='http://schemas.openxmlformats.org/package/2006/metadata/core-properties' " w:xpath="/ns1:coreProperties[1]/ns0:title[1]" w:storeItemID="{6C3C8BC8-F283-45AE-878A-BAB7291924A1}"/>
        <w:text/>
      </w:sdtPr>
      <w:sdtContent>
        <w:p w14:paraId="33B6A58D" w14:textId="12DC5BBB" w:rsidR="00C6554A" w:rsidRPr="00E66B3C" w:rsidRDefault="00237EF4" w:rsidP="00483E18">
          <w:pPr>
            <w:pStyle w:val="Title"/>
          </w:pPr>
          <w:r w:rsidRPr="00E66B3C">
            <w:rPr>
              <w:color w:val="F2F2F2" w:themeColor="background1" w:themeShade="F2"/>
            </w:rPr>
            <w:t>Arrosage automatique</w:t>
          </w:r>
        </w:p>
      </w:sdtContent>
    </w:sdt>
    <w:p w14:paraId="00F9D716" w14:textId="47FA19C5" w:rsidR="00FC1F9E" w:rsidRPr="00E66B3C" w:rsidRDefault="00FC1F9E" w:rsidP="00483E18">
      <w:pPr>
        <w:pStyle w:val="Title"/>
      </w:pPr>
    </w:p>
    <w:p w14:paraId="3E87357A" w14:textId="45BD9E39" w:rsidR="48D8EAA4" w:rsidRPr="00E66B3C" w:rsidRDefault="48D8EAA4" w:rsidP="0D14B959">
      <w:pPr>
        <w:pStyle w:val="Subtitle"/>
        <w:spacing w:after="0"/>
        <w:rPr>
          <w:rFonts w:ascii="Ubuntu Medium" w:hAnsi="Ubuntu Medium"/>
          <w:caps w:val="0"/>
          <w:color w:val="F2F2F2" w:themeColor="background1" w:themeShade="F2"/>
          <w:sz w:val="28"/>
          <w:szCs w:val="28"/>
        </w:rPr>
      </w:pPr>
      <w:r w:rsidRPr="00E66B3C">
        <w:rPr>
          <w:rFonts w:ascii="Ubuntu Medium" w:hAnsi="Ubuntu Medium"/>
          <w:caps w:val="0"/>
          <w:color w:val="F2F2F2" w:themeColor="background1" w:themeShade="F2"/>
          <w:sz w:val="28"/>
          <w:szCs w:val="24"/>
        </w:rPr>
        <w:t>Projet d’informatique</w:t>
      </w:r>
    </w:p>
    <w:p w14:paraId="7042E40D" w14:textId="772EAE60" w:rsidR="00C878AD" w:rsidRPr="00E66B3C" w:rsidRDefault="00C878AD" w:rsidP="00FC1F9E">
      <w:pPr>
        <w:pStyle w:val="Subtitle"/>
        <w:rPr>
          <w:color w:val="F2F2F2" w:themeColor="background1" w:themeShade="F2"/>
        </w:rPr>
      </w:pPr>
    </w:p>
    <w:sdt>
      <w:sdtPr>
        <w:rPr>
          <w:color w:val="F2F2F2" w:themeColor="background1" w:themeShade="F2"/>
        </w:rPr>
        <w:alias w:val="Publish Date"/>
        <w:tag w:val=""/>
        <w:id w:val="-1401513595"/>
        <w:placeholder>
          <w:docPart w:val="838A0E416B084AF3881FE9769E7D3896"/>
        </w:placeholder>
        <w:dataBinding w:prefixMappings="xmlns:ns0='http://schemas.microsoft.com/office/2006/coverPageProps' " w:xpath="/ns0:CoverPageProperties[1]/ns0:PublishDate[1]" w:storeItemID="{55AF091B-3C7A-41E3-B477-F2FDAA23CFDA}"/>
        <w:date w:fullDate="2021-06-06T00:00:00Z">
          <w:dateFormat w:val="dd.MM.yyyy"/>
          <w:lid w:val="fr-CH"/>
          <w:storeMappedDataAs w:val="dateTime"/>
          <w:calendar w:val="gregorian"/>
        </w:date>
      </w:sdtPr>
      <w:sdtContent>
        <w:p w14:paraId="5133AAA4" w14:textId="42C6C163" w:rsidR="00C878AD" w:rsidRPr="00E66B3C" w:rsidRDefault="006C7964" w:rsidP="00FC1F9E">
          <w:pPr>
            <w:pStyle w:val="Subtitle"/>
            <w:rPr>
              <w:color w:val="F2F2F2" w:themeColor="background1" w:themeShade="F2"/>
            </w:rPr>
          </w:pPr>
          <w:r w:rsidRPr="00E66B3C">
            <w:rPr>
              <w:color w:val="F2F2F2" w:themeColor="background1" w:themeShade="F2"/>
            </w:rPr>
            <w:t>06.06.2021</w:t>
          </w:r>
        </w:p>
      </w:sdtContent>
    </w:sdt>
    <w:p w14:paraId="32930348" w14:textId="08672C93" w:rsidR="00966CCD" w:rsidRPr="00E66B3C" w:rsidRDefault="00966CCD" w:rsidP="0067486C">
      <w:pPr>
        <w:pStyle w:val="ContactInfo"/>
        <w:jc w:val="both"/>
      </w:pPr>
    </w:p>
    <w:p w14:paraId="6FB3E4E9" w14:textId="009B58C3" w:rsidR="00966CCD" w:rsidRPr="00E66B3C" w:rsidRDefault="00966CCD" w:rsidP="00F852C6"/>
    <w:p w14:paraId="77DBA5E6" w14:textId="164B1816" w:rsidR="0067486C" w:rsidRPr="00E66B3C" w:rsidRDefault="0067486C" w:rsidP="0067486C"/>
    <w:p w14:paraId="65AE13C7" w14:textId="77777777" w:rsidR="0067486C" w:rsidRPr="00E66B3C" w:rsidRDefault="0067486C" w:rsidP="0067486C"/>
    <w:p w14:paraId="57AE5B6D" w14:textId="759B7B09" w:rsidR="0067486C" w:rsidRPr="00E66B3C" w:rsidRDefault="0067486C" w:rsidP="0067486C"/>
    <w:p w14:paraId="400DFD20" w14:textId="77777777" w:rsidR="0067486C" w:rsidRPr="00E66B3C" w:rsidRDefault="0067486C" w:rsidP="0067486C"/>
    <w:p w14:paraId="7287C8DB" w14:textId="77777777" w:rsidR="0067486C" w:rsidRPr="00E66B3C" w:rsidRDefault="0067486C" w:rsidP="0067486C"/>
    <w:p w14:paraId="274D6B4D" w14:textId="1355E0A5" w:rsidR="0067486C" w:rsidRPr="00E66B3C" w:rsidRDefault="0067486C" w:rsidP="0067486C"/>
    <w:tbl>
      <w:tblPr>
        <w:tblStyle w:val="TableGrid"/>
        <w:tblpPr w:leftFromText="141" w:rightFromText="141" w:vertAnchor="text" w:horzAnchor="margin" w:tblpY="2968"/>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962"/>
      </w:tblGrid>
      <w:tr w:rsidR="0070393F" w:rsidRPr="006C7964" w14:paraId="48E27096" w14:textId="77777777" w:rsidTr="0070393F">
        <w:trPr>
          <w:trHeight w:val="1630"/>
        </w:trPr>
        <w:tc>
          <w:tcPr>
            <w:tcW w:w="5103" w:type="dxa"/>
            <w:shd w:val="clear" w:color="auto" w:fill="auto"/>
          </w:tcPr>
          <w:p w14:paraId="2F51413E" w14:textId="77777777" w:rsidR="0070393F" w:rsidRPr="006C7964" w:rsidRDefault="0070393F" w:rsidP="0070393F">
            <w:pPr>
              <w:pStyle w:val="ContactInfo"/>
              <w:jc w:val="left"/>
              <w:rPr>
                <w:color w:val="F2F2F2" w:themeColor="background1" w:themeShade="F2"/>
              </w:rPr>
            </w:pPr>
          </w:p>
          <w:p w14:paraId="5B40B67F" w14:textId="77777777" w:rsidR="0070393F" w:rsidRPr="006C7964" w:rsidRDefault="0070393F" w:rsidP="0070393F">
            <w:pPr>
              <w:pStyle w:val="ContactInfo"/>
              <w:spacing w:line="276" w:lineRule="auto"/>
              <w:jc w:val="left"/>
              <w:rPr>
                <w:color w:val="F2F2F2" w:themeColor="background1" w:themeShade="F2"/>
              </w:rPr>
            </w:pPr>
            <w:r w:rsidRPr="006C7964">
              <w:rPr>
                <w:color w:val="F2F2F2" w:themeColor="background1" w:themeShade="F2"/>
              </w:rPr>
              <w:t>HES-SO Valais/Wallis</w:t>
            </w:r>
          </w:p>
          <w:p w14:paraId="5CA61135" w14:textId="77777777" w:rsidR="0070393F" w:rsidRPr="006C7964" w:rsidRDefault="0070393F" w:rsidP="0070393F">
            <w:pPr>
              <w:pStyle w:val="ContactInfo"/>
              <w:spacing w:line="276" w:lineRule="auto"/>
              <w:jc w:val="left"/>
              <w:rPr>
                <w:color w:val="F2F2F2" w:themeColor="background1" w:themeShade="F2"/>
              </w:rPr>
            </w:pPr>
            <w:r w:rsidRPr="006C7964">
              <w:rPr>
                <w:color w:val="F2F2F2" w:themeColor="background1" w:themeShade="F2"/>
              </w:rPr>
              <w:t xml:space="preserve">Haute école ingénierie </w:t>
            </w:r>
          </w:p>
          <w:p w14:paraId="69EF0DBF" w14:textId="77777777" w:rsidR="0070393F" w:rsidRPr="006C7964" w:rsidRDefault="0070393F" w:rsidP="0070393F">
            <w:pPr>
              <w:pStyle w:val="ContactInfo"/>
              <w:spacing w:line="276" w:lineRule="auto"/>
              <w:jc w:val="left"/>
              <w:rPr>
                <w:color w:val="F2F2F2" w:themeColor="background1" w:themeShade="F2"/>
              </w:rPr>
            </w:pPr>
            <w:r w:rsidRPr="006C7964">
              <w:rPr>
                <w:color w:val="F2F2F2" w:themeColor="background1" w:themeShade="F2"/>
              </w:rPr>
              <w:t>Filière Energies et techniques environnementales</w:t>
            </w:r>
          </w:p>
          <w:p w14:paraId="7F049A1E" w14:textId="1011B394" w:rsidR="0070393F" w:rsidRPr="006C7964" w:rsidRDefault="0070393F" w:rsidP="0070393F">
            <w:pPr>
              <w:pStyle w:val="ContactInfo"/>
              <w:spacing w:line="276" w:lineRule="auto"/>
              <w:jc w:val="left"/>
              <w:rPr>
                <w:color w:val="F2F2F2" w:themeColor="background1" w:themeShade="F2"/>
              </w:rPr>
            </w:pPr>
            <w:r w:rsidRPr="006C7964">
              <w:rPr>
                <w:color w:val="F2F2F2" w:themeColor="background1" w:themeShade="F2"/>
              </w:rPr>
              <w:t>8122 - Informatique</w:t>
            </w:r>
          </w:p>
        </w:tc>
        <w:tc>
          <w:tcPr>
            <w:tcW w:w="4962" w:type="dxa"/>
            <w:shd w:val="clear" w:color="auto" w:fill="auto"/>
          </w:tcPr>
          <w:p w14:paraId="6E995EAA" w14:textId="77777777" w:rsidR="0070393F" w:rsidRPr="006C7964" w:rsidRDefault="0070393F" w:rsidP="0070393F">
            <w:pPr>
              <w:pStyle w:val="ContactInfo"/>
              <w:jc w:val="left"/>
              <w:rPr>
                <w:color w:val="F2F2F2" w:themeColor="background1" w:themeShade="F2"/>
              </w:rPr>
            </w:pPr>
          </w:p>
          <w:p w14:paraId="0CD1A402" w14:textId="77777777" w:rsidR="0070393F" w:rsidRDefault="0070393F" w:rsidP="0070393F">
            <w:pPr>
              <w:pStyle w:val="ContactInfo"/>
              <w:jc w:val="right"/>
              <w:rPr>
                <w:color w:val="F2F2F2" w:themeColor="background1" w:themeShade="F2"/>
              </w:rPr>
            </w:pPr>
            <w:r w:rsidRPr="006C7964">
              <w:rPr>
                <w:color w:val="F2F2F2" w:themeColor="background1" w:themeShade="F2"/>
              </w:rPr>
              <w:t xml:space="preserve">Auteurs : </w:t>
            </w:r>
            <w:r w:rsidRPr="006C7964">
              <w:rPr>
                <w:color w:val="F2F2F2" w:themeColor="background1" w:themeShade="F2"/>
              </w:rPr>
              <w:tab/>
              <w:t xml:space="preserve">Tchavo </w:t>
            </w:r>
            <w:r w:rsidRPr="006C7964">
              <w:rPr>
                <w:smallCaps/>
                <w:color w:val="F2F2F2" w:themeColor="background1" w:themeShade="F2"/>
              </w:rPr>
              <w:t>Frund</w:t>
            </w:r>
            <w:r w:rsidRPr="006C7964">
              <w:rPr>
                <w:color w:val="F2F2F2" w:themeColor="background1" w:themeShade="F2"/>
              </w:rPr>
              <w:t xml:space="preserve">, </w:t>
            </w:r>
          </w:p>
          <w:p w14:paraId="618DAB21" w14:textId="77777777" w:rsidR="0070393F" w:rsidRPr="006C7964" w:rsidRDefault="0070393F" w:rsidP="0070393F">
            <w:pPr>
              <w:pStyle w:val="ContactInfo"/>
              <w:jc w:val="right"/>
              <w:rPr>
                <w:color w:val="F2F2F2" w:themeColor="background1" w:themeShade="F2"/>
              </w:rPr>
            </w:pPr>
            <w:r w:rsidRPr="006C7964">
              <w:rPr>
                <w:color w:val="F2F2F2" w:themeColor="background1" w:themeShade="F2"/>
              </w:rPr>
              <w:t xml:space="preserve">Valentin </w:t>
            </w:r>
            <w:r w:rsidRPr="006C7964">
              <w:rPr>
                <w:smallCaps/>
                <w:color w:val="F2F2F2" w:themeColor="background1" w:themeShade="F2"/>
              </w:rPr>
              <w:t>Sandoz</w:t>
            </w:r>
            <w:r w:rsidRPr="006C7964">
              <w:rPr>
                <w:color w:val="F2F2F2" w:themeColor="background1" w:themeShade="F2"/>
              </w:rPr>
              <w:t xml:space="preserve"> </w:t>
            </w:r>
          </w:p>
          <w:p w14:paraId="12EAF8FE" w14:textId="77777777" w:rsidR="0070393F" w:rsidRPr="006C7964" w:rsidRDefault="0070393F" w:rsidP="0070393F">
            <w:pPr>
              <w:pStyle w:val="ContactInfo"/>
              <w:jc w:val="both"/>
              <w:rPr>
                <w:smallCaps/>
                <w:color w:val="F2F2F2" w:themeColor="background1" w:themeShade="F2"/>
              </w:rPr>
            </w:pPr>
          </w:p>
          <w:p w14:paraId="5B5EE03E" w14:textId="77777777" w:rsidR="0070393F" w:rsidRDefault="0070393F" w:rsidP="0070393F">
            <w:pPr>
              <w:pStyle w:val="ContactInfo"/>
              <w:jc w:val="right"/>
              <w:rPr>
                <w:color w:val="F2F2F2" w:themeColor="background1" w:themeShade="F2"/>
              </w:rPr>
            </w:pPr>
            <w:r w:rsidRPr="006C7964">
              <w:rPr>
                <w:color w:val="F2F2F2" w:themeColor="background1" w:themeShade="F2"/>
              </w:rPr>
              <w:t xml:space="preserve">Professeurs : </w:t>
            </w:r>
            <w:r w:rsidRPr="006C7964">
              <w:rPr>
                <w:color w:val="F2F2F2" w:themeColor="background1" w:themeShade="F2"/>
              </w:rPr>
              <w:tab/>
            </w:r>
            <w:r>
              <w:rPr>
                <w:color w:val="F2F2F2" w:themeColor="background1" w:themeShade="F2"/>
              </w:rPr>
              <w:tab/>
            </w:r>
            <w:r w:rsidRPr="006C7964">
              <w:rPr>
                <w:color w:val="F2F2F2" w:themeColor="background1" w:themeShade="F2"/>
              </w:rPr>
              <w:t xml:space="preserve">P. Ferrez, </w:t>
            </w:r>
          </w:p>
          <w:p w14:paraId="1FD85285" w14:textId="0639C3A2" w:rsidR="0070393F" w:rsidRPr="006C7964" w:rsidRDefault="0070393F" w:rsidP="0070393F">
            <w:pPr>
              <w:pStyle w:val="ContactInfo"/>
              <w:jc w:val="right"/>
              <w:rPr>
                <w:color w:val="F2F2F2" w:themeColor="background1" w:themeShade="F2"/>
              </w:rPr>
            </w:pPr>
            <w:r>
              <w:rPr>
                <w:color w:val="F2F2F2" w:themeColor="background1" w:themeShade="F2"/>
              </w:rPr>
              <w:tab/>
            </w:r>
            <w:r>
              <w:rPr>
                <w:color w:val="F2F2F2" w:themeColor="background1" w:themeShade="F2"/>
              </w:rPr>
              <w:tab/>
            </w:r>
            <w:r>
              <w:rPr>
                <w:color w:val="F2F2F2" w:themeColor="background1" w:themeShade="F2"/>
              </w:rPr>
              <w:tab/>
            </w:r>
            <w:r w:rsidRPr="006C7964">
              <w:rPr>
                <w:color w:val="F2F2F2" w:themeColor="background1" w:themeShade="F2"/>
              </w:rPr>
              <w:t>P. Roduit</w:t>
            </w:r>
          </w:p>
        </w:tc>
      </w:tr>
    </w:tbl>
    <w:p w14:paraId="678279C3" w14:textId="32061424" w:rsidR="0067486C" w:rsidRPr="00E66B3C" w:rsidRDefault="0070393F" w:rsidP="0067486C">
      <w:r>
        <w:rPr>
          <w:b/>
          <w:bCs/>
          <w:noProof/>
          <w:sz w:val="40"/>
          <w:szCs w:val="40"/>
        </w:rPr>
        <w:t xml:space="preserve"> </w:t>
      </w:r>
      <w:r>
        <w:rPr>
          <w:b/>
          <w:bCs/>
          <w:noProof/>
          <w:sz w:val="40"/>
          <w:szCs w:val="40"/>
        </w:rPr>
        <mc:AlternateContent>
          <mc:Choice Requires="wps">
            <w:drawing>
              <wp:anchor distT="0" distB="0" distL="114300" distR="114300" simplePos="0" relativeHeight="251661317" behindDoc="1" locked="0" layoutInCell="1" allowOverlap="1" wp14:anchorId="16C39FC4" wp14:editId="7BC90E60">
                <wp:simplePos x="0" y="0"/>
                <wp:positionH relativeFrom="column">
                  <wp:posOffset>-854075</wp:posOffset>
                </wp:positionH>
                <wp:positionV relativeFrom="paragraph">
                  <wp:posOffset>1817807</wp:posOffset>
                </wp:positionV>
                <wp:extent cx="7940462" cy="2493010"/>
                <wp:effectExtent l="0" t="0" r="3810" b="2540"/>
                <wp:wrapNone/>
                <wp:docPr id="1" name="Rectangle 1"/>
                <wp:cNvGraphicFramePr/>
                <a:graphic xmlns:a="http://schemas.openxmlformats.org/drawingml/2006/main">
                  <a:graphicData uri="http://schemas.microsoft.com/office/word/2010/wordprocessingShape">
                    <wps:wsp>
                      <wps:cNvSpPr/>
                      <wps:spPr>
                        <a:xfrm>
                          <a:off x="0" y="0"/>
                          <a:ext cx="7940462" cy="2493010"/>
                        </a:xfrm>
                        <a:prstGeom prst="rect">
                          <a:avLst/>
                        </a:prstGeom>
                        <a:solidFill>
                          <a:schemeClr val="accent3"/>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07776D" id="Rectangle 1" o:spid="_x0000_s1026" style="position:absolute;margin-left:-67.25pt;margin-top:143.15pt;width:625.25pt;height:196.3pt;z-index:-2516551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" fillcolor="#865640 [3206]" stroked="f"/>
            </w:pict>
          </mc:Fallback>
        </mc:AlternateContent>
      </w:r>
    </w:p>
    <w:p w14:paraId="1BBB6387" w14:textId="56BC78A6" w:rsidR="0067486C" w:rsidRPr="00E66B3C" w:rsidRDefault="0067486C" w:rsidP="0067486C"/>
    <w:p w14:paraId="0F76E629" w14:textId="042301E4" w:rsidR="00A4411B" w:rsidRPr="00E66B3C" w:rsidRDefault="0070393F">
      <w:pPr>
        <w:jc w:val="left"/>
        <w:rPr>
          <w:b/>
          <w:bCs/>
          <w:sz w:val="40"/>
          <w:szCs w:val="40"/>
        </w:rPr>
      </w:pPr>
      <w:r w:rsidRPr="00E66B3C">
        <w:rPr>
          <w:b/>
          <w:bCs/>
          <w:sz w:val="40"/>
          <w:szCs w:val="40"/>
        </w:rPr>
        <w:t xml:space="preserve"> </w:t>
      </w:r>
      <w:r w:rsidR="00A4411B" w:rsidRPr="00E66B3C">
        <w:rPr>
          <w:b/>
          <w:bCs/>
          <w:sz w:val="40"/>
          <w:szCs w:val="40"/>
        </w:rPr>
        <w:br w:type="page"/>
      </w:r>
    </w:p>
    <w:p w14:paraId="6255DA33" w14:textId="63DA3638" w:rsidR="0067486C" w:rsidRPr="00E66B3C" w:rsidRDefault="0067486C" w:rsidP="00211729">
      <w:pPr>
        <w:pStyle w:val="Annexe"/>
        <w:numPr>
          <w:ilvl w:val="0"/>
          <w:numId w:val="0"/>
        </w:numPr>
      </w:pPr>
      <w:bookmarkStart w:id="6" w:name="_Toc73915556"/>
      <w:r w:rsidRPr="00E66B3C">
        <w:t>Table des matières</w:t>
      </w:r>
      <w:bookmarkEnd w:id="6"/>
    </w:p>
    <w:p w14:paraId="4DD45913" w14:textId="05278A34" w:rsidR="00E34241" w:rsidRDefault="0067486C">
      <w:pPr>
        <w:pStyle w:val="TOC1"/>
        <w:tabs>
          <w:tab w:val="right" w:leader="dot" w:pos="9962"/>
        </w:tabs>
        <w:rPr>
          <w:rFonts w:asciiTheme="minorHAnsi" w:eastAsiaTheme="minorEastAsia" w:hAnsiTheme="minorHAnsi"/>
          <w:noProof/>
          <w:color w:val="auto"/>
          <w:lang w:eastAsia="fr-CH"/>
        </w:rPr>
      </w:pPr>
      <w:r w:rsidRPr="00E66B3C">
        <w:rPr>
          <w:rFonts w:asciiTheme="minorHAnsi" w:hAnsiTheme="minorHAnsi"/>
        </w:rPr>
        <w:fldChar w:fldCharType="begin"/>
      </w:r>
      <w:r w:rsidRPr="00E66B3C">
        <w:instrText xml:space="preserve"> TOC \o "1-4" \h \z \u </w:instrText>
      </w:r>
      <w:r w:rsidRPr="00E66B3C">
        <w:rPr>
          <w:rFonts w:asciiTheme="minorHAnsi" w:hAnsiTheme="minorHAnsi"/>
        </w:rPr>
        <w:fldChar w:fldCharType="separate"/>
      </w:r>
      <w:hyperlink w:anchor="_Toc73915556" w:history="1">
        <w:r w:rsidR="00E34241" w:rsidRPr="005D438F">
          <w:rPr>
            <w:rStyle w:val="Hyperlink"/>
            <w:noProof/>
          </w:rPr>
          <w:t>Table des matières</w:t>
        </w:r>
        <w:r w:rsidR="00E34241">
          <w:rPr>
            <w:noProof/>
            <w:webHidden/>
          </w:rPr>
          <w:tab/>
        </w:r>
        <w:r w:rsidR="00E34241">
          <w:rPr>
            <w:noProof/>
            <w:webHidden/>
          </w:rPr>
          <w:fldChar w:fldCharType="begin"/>
        </w:r>
        <w:r w:rsidR="00E34241">
          <w:rPr>
            <w:noProof/>
            <w:webHidden/>
          </w:rPr>
          <w:instrText xml:space="preserve"> PAGEREF _Toc73915556 \h </w:instrText>
        </w:r>
        <w:r w:rsidR="00E34241">
          <w:rPr>
            <w:noProof/>
            <w:webHidden/>
          </w:rPr>
        </w:r>
        <w:r w:rsidR="00E34241">
          <w:rPr>
            <w:noProof/>
            <w:webHidden/>
          </w:rPr>
          <w:fldChar w:fldCharType="separate"/>
        </w:r>
        <w:r w:rsidR="00C01B4B">
          <w:rPr>
            <w:noProof/>
            <w:webHidden/>
          </w:rPr>
          <w:t>1</w:t>
        </w:r>
        <w:r w:rsidR="00E34241">
          <w:rPr>
            <w:noProof/>
            <w:webHidden/>
          </w:rPr>
          <w:fldChar w:fldCharType="end"/>
        </w:r>
      </w:hyperlink>
    </w:p>
    <w:p w14:paraId="666A1CDE" w14:textId="5A249985" w:rsidR="00E34241" w:rsidRDefault="00E34241">
      <w:pPr>
        <w:pStyle w:val="TOC1"/>
        <w:tabs>
          <w:tab w:val="left" w:pos="440"/>
          <w:tab w:val="right" w:leader="dot" w:pos="9962"/>
        </w:tabs>
        <w:rPr>
          <w:rFonts w:asciiTheme="minorHAnsi" w:eastAsiaTheme="minorEastAsia" w:hAnsiTheme="minorHAnsi"/>
          <w:noProof/>
          <w:color w:val="auto"/>
          <w:lang w:eastAsia="fr-CH"/>
        </w:rPr>
      </w:pPr>
      <w:hyperlink w:anchor="_Toc73915557" w:history="1">
        <w:r w:rsidRPr="005D438F">
          <w:rPr>
            <w:rStyle w:val="Hyperlink"/>
            <w:noProof/>
          </w:rPr>
          <w:t>1</w:t>
        </w:r>
        <w:r>
          <w:rPr>
            <w:rFonts w:asciiTheme="minorHAnsi" w:eastAsiaTheme="minorEastAsia" w:hAnsiTheme="minorHAnsi"/>
            <w:noProof/>
            <w:color w:val="auto"/>
            <w:lang w:eastAsia="fr-CH"/>
          </w:rPr>
          <w:tab/>
        </w:r>
        <w:r w:rsidRPr="005D438F">
          <w:rPr>
            <w:rStyle w:val="Hyperlink"/>
            <w:noProof/>
          </w:rPr>
          <w:t>Introduction</w:t>
        </w:r>
        <w:r>
          <w:rPr>
            <w:noProof/>
            <w:webHidden/>
          </w:rPr>
          <w:tab/>
        </w:r>
        <w:r>
          <w:rPr>
            <w:noProof/>
            <w:webHidden/>
          </w:rPr>
          <w:fldChar w:fldCharType="begin"/>
        </w:r>
        <w:r>
          <w:rPr>
            <w:noProof/>
            <w:webHidden/>
          </w:rPr>
          <w:instrText xml:space="preserve"> PAGEREF _Toc73915557 \h </w:instrText>
        </w:r>
        <w:r>
          <w:rPr>
            <w:noProof/>
            <w:webHidden/>
          </w:rPr>
        </w:r>
        <w:r>
          <w:rPr>
            <w:noProof/>
            <w:webHidden/>
          </w:rPr>
          <w:fldChar w:fldCharType="separate"/>
        </w:r>
        <w:r w:rsidR="00C01B4B">
          <w:rPr>
            <w:noProof/>
            <w:webHidden/>
          </w:rPr>
          <w:t>1</w:t>
        </w:r>
        <w:r>
          <w:rPr>
            <w:noProof/>
            <w:webHidden/>
          </w:rPr>
          <w:fldChar w:fldCharType="end"/>
        </w:r>
      </w:hyperlink>
    </w:p>
    <w:p w14:paraId="0FE2713B" w14:textId="47736CA9" w:rsidR="00E34241" w:rsidRDefault="00E34241">
      <w:pPr>
        <w:pStyle w:val="TOC1"/>
        <w:tabs>
          <w:tab w:val="left" w:pos="440"/>
          <w:tab w:val="right" w:leader="dot" w:pos="9962"/>
        </w:tabs>
        <w:rPr>
          <w:rFonts w:asciiTheme="minorHAnsi" w:eastAsiaTheme="minorEastAsia" w:hAnsiTheme="minorHAnsi"/>
          <w:noProof/>
          <w:color w:val="auto"/>
          <w:lang w:eastAsia="fr-CH"/>
        </w:rPr>
      </w:pPr>
      <w:hyperlink w:anchor="_Toc73915558" w:history="1">
        <w:r w:rsidRPr="005D438F">
          <w:rPr>
            <w:rStyle w:val="Hyperlink"/>
            <w:noProof/>
          </w:rPr>
          <w:t>2</w:t>
        </w:r>
        <w:r>
          <w:rPr>
            <w:rFonts w:asciiTheme="minorHAnsi" w:eastAsiaTheme="minorEastAsia" w:hAnsiTheme="minorHAnsi"/>
            <w:noProof/>
            <w:color w:val="auto"/>
            <w:lang w:eastAsia="fr-CH"/>
          </w:rPr>
          <w:tab/>
        </w:r>
        <w:r w:rsidRPr="005D438F">
          <w:rPr>
            <w:rStyle w:val="Hyperlink"/>
            <w:noProof/>
          </w:rPr>
          <w:t>Conception</w:t>
        </w:r>
        <w:r>
          <w:rPr>
            <w:noProof/>
            <w:webHidden/>
          </w:rPr>
          <w:tab/>
        </w:r>
        <w:r>
          <w:rPr>
            <w:noProof/>
            <w:webHidden/>
          </w:rPr>
          <w:fldChar w:fldCharType="begin"/>
        </w:r>
        <w:r>
          <w:rPr>
            <w:noProof/>
            <w:webHidden/>
          </w:rPr>
          <w:instrText xml:space="preserve"> PAGEREF _Toc73915558 \h </w:instrText>
        </w:r>
        <w:r>
          <w:rPr>
            <w:noProof/>
            <w:webHidden/>
          </w:rPr>
        </w:r>
        <w:r>
          <w:rPr>
            <w:noProof/>
            <w:webHidden/>
          </w:rPr>
          <w:fldChar w:fldCharType="separate"/>
        </w:r>
        <w:r w:rsidR="00C01B4B">
          <w:rPr>
            <w:noProof/>
            <w:webHidden/>
          </w:rPr>
          <w:t>1</w:t>
        </w:r>
        <w:r>
          <w:rPr>
            <w:noProof/>
            <w:webHidden/>
          </w:rPr>
          <w:fldChar w:fldCharType="end"/>
        </w:r>
      </w:hyperlink>
    </w:p>
    <w:p w14:paraId="7D1E8C38" w14:textId="0482B10E" w:rsidR="00E34241" w:rsidRDefault="00E34241">
      <w:pPr>
        <w:pStyle w:val="TOC1"/>
        <w:tabs>
          <w:tab w:val="left" w:pos="440"/>
          <w:tab w:val="right" w:leader="dot" w:pos="9962"/>
        </w:tabs>
        <w:rPr>
          <w:rFonts w:asciiTheme="minorHAnsi" w:eastAsiaTheme="minorEastAsia" w:hAnsiTheme="minorHAnsi"/>
          <w:noProof/>
          <w:color w:val="auto"/>
          <w:lang w:eastAsia="fr-CH"/>
        </w:rPr>
      </w:pPr>
      <w:hyperlink w:anchor="_Toc73915559" w:history="1">
        <w:r w:rsidRPr="005D438F">
          <w:rPr>
            <w:rStyle w:val="Hyperlink"/>
            <w:noProof/>
          </w:rPr>
          <w:t>3</w:t>
        </w:r>
        <w:r>
          <w:rPr>
            <w:rFonts w:asciiTheme="minorHAnsi" w:eastAsiaTheme="minorEastAsia" w:hAnsiTheme="minorHAnsi"/>
            <w:noProof/>
            <w:color w:val="auto"/>
            <w:lang w:eastAsia="fr-CH"/>
          </w:rPr>
          <w:tab/>
        </w:r>
        <w:r w:rsidRPr="005D438F">
          <w:rPr>
            <w:rStyle w:val="Hyperlink"/>
            <w:noProof/>
          </w:rPr>
          <w:t>Acquisition des données</w:t>
        </w:r>
        <w:r>
          <w:rPr>
            <w:noProof/>
            <w:webHidden/>
          </w:rPr>
          <w:tab/>
        </w:r>
        <w:r>
          <w:rPr>
            <w:noProof/>
            <w:webHidden/>
          </w:rPr>
          <w:fldChar w:fldCharType="begin"/>
        </w:r>
        <w:r>
          <w:rPr>
            <w:noProof/>
            <w:webHidden/>
          </w:rPr>
          <w:instrText xml:space="preserve"> PAGEREF _Toc73915559 \h </w:instrText>
        </w:r>
        <w:r>
          <w:rPr>
            <w:noProof/>
            <w:webHidden/>
          </w:rPr>
        </w:r>
        <w:r>
          <w:rPr>
            <w:noProof/>
            <w:webHidden/>
          </w:rPr>
          <w:fldChar w:fldCharType="separate"/>
        </w:r>
        <w:r w:rsidR="00C01B4B">
          <w:rPr>
            <w:noProof/>
            <w:webHidden/>
          </w:rPr>
          <w:t>3</w:t>
        </w:r>
        <w:r>
          <w:rPr>
            <w:noProof/>
            <w:webHidden/>
          </w:rPr>
          <w:fldChar w:fldCharType="end"/>
        </w:r>
      </w:hyperlink>
    </w:p>
    <w:p w14:paraId="17F62B7E" w14:textId="3684ECF6" w:rsidR="00E34241" w:rsidRDefault="00E34241">
      <w:pPr>
        <w:pStyle w:val="TOC2"/>
        <w:tabs>
          <w:tab w:val="left" w:pos="880"/>
          <w:tab w:val="right" w:leader="dot" w:pos="9962"/>
        </w:tabs>
        <w:rPr>
          <w:rFonts w:asciiTheme="minorHAnsi" w:eastAsiaTheme="minorEastAsia" w:hAnsiTheme="minorHAnsi"/>
          <w:noProof/>
          <w:color w:val="auto"/>
          <w:lang w:eastAsia="fr-CH"/>
        </w:rPr>
      </w:pPr>
      <w:hyperlink w:anchor="_Toc73915560" w:history="1">
        <w:r w:rsidRPr="005D438F">
          <w:rPr>
            <w:rStyle w:val="Hyperlink"/>
            <w:noProof/>
          </w:rPr>
          <w:t>3.1</w:t>
        </w:r>
        <w:r>
          <w:rPr>
            <w:rFonts w:asciiTheme="minorHAnsi" w:eastAsiaTheme="minorEastAsia" w:hAnsiTheme="minorHAnsi"/>
            <w:noProof/>
            <w:color w:val="auto"/>
            <w:lang w:eastAsia="fr-CH"/>
          </w:rPr>
          <w:tab/>
        </w:r>
        <w:r w:rsidRPr="005D438F">
          <w:rPr>
            <w:rStyle w:val="Hyperlink"/>
            <w:noProof/>
          </w:rPr>
          <w:t>Mesure d’humidité du sol</w:t>
        </w:r>
        <w:r>
          <w:rPr>
            <w:noProof/>
            <w:webHidden/>
          </w:rPr>
          <w:tab/>
        </w:r>
        <w:r>
          <w:rPr>
            <w:noProof/>
            <w:webHidden/>
          </w:rPr>
          <w:fldChar w:fldCharType="begin"/>
        </w:r>
        <w:r>
          <w:rPr>
            <w:noProof/>
            <w:webHidden/>
          </w:rPr>
          <w:instrText xml:space="preserve"> PAGEREF _Toc73915560 \h </w:instrText>
        </w:r>
        <w:r>
          <w:rPr>
            <w:noProof/>
            <w:webHidden/>
          </w:rPr>
        </w:r>
        <w:r>
          <w:rPr>
            <w:noProof/>
            <w:webHidden/>
          </w:rPr>
          <w:fldChar w:fldCharType="separate"/>
        </w:r>
        <w:r w:rsidR="00C01B4B">
          <w:rPr>
            <w:noProof/>
            <w:webHidden/>
          </w:rPr>
          <w:t>3</w:t>
        </w:r>
        <w:r>
          <w:rPr>
            <w:noProof/>
            <w:webHidden/>
          </w:rPr>
          <w:fldChar w:fldCharType="end"/>
        </w:r>
      </w:hyperlink>
    </w:p>
    <w:p w14:paraId="59EF5105" w14:textId="6171AF3A" w:rsidR="00E34241" w:rsidRDefault="00E34241">
      <w:pPr>
        <w:pStyle w:val="TOC3"/>
        <w:tabs>
          <w:tab w:val="left" w:pos="1320"/>
          <w:tab w:val="right" w:leader="dot" w:pos="9962"/>
        </w:tabs>
        <w:rPr>
          <w:rFonts w:asciiTheme="minorHAnsi" w:eastAsiaTheme="minorEastAsia" w:hAnsiTheme="minorHAnsi"/>
          <w:noProof/>
          <w:color w:val="auto"/>
          <w:lang w:eastAsia="fr-CH"/>
        </w:rPr>
      </w:pPr>
      <w:hyperlink w:anchor="_Toc73915561" w:history="1">
        <w:r w:rsidRPr="005D438F">
          <w:rPr>
            <w:rStyle w:val="Hyperlink"/>
            <w:noProof/>
          </w:rPr>
          <w:t>3.1.1</w:t>
        </w:r>
        <w:r>
          <w:rPr>
            <w:rFonts w:asciiTheme="minorHAnsi" w:eastAsiaTheme="minorEastAsia" w:hAnsiTheme="minorHAnsi"/>
            <w:noProof/>
            <w:color w:val="auto"/>
            <w:lang w:eastAsia="fr-CH"/>
          </w:rPr>
          <w:tab/>
        </w:r>
        <w:r w:rsidRPr="005D438F">
          <w:rPr>
            <w:rStyle w:val="Hyperlink"/>
            <w:noProof/>
          </w:rPr>
          <w:t>Fonctionnement des capteurs</w:t>
        </w:r>
        <w:r>
          <w:rPr>
            <w:noProof/>
            <w:webHidden/>
          </w:rPr>
          <w:tab/>
        </w:r>
        <w:r>
          <w:rPr>
            <w:noProof/>
            <w:webHidden/>
          </w:rPr>
          <w:fldChar w:fldCharType="begin"/>
        </w:r>
        <w:r>
          <w:rPr>
            <w:noProof/>
            <w:webHidden/>
          </w:rPr>
          <w:instrText xml:space="preserve"> PAGEREF _Toc73915561 \h </w:instrText>
        </w:r>
        <w:r>
          <w:rPr>
            <w:noProof/>
            <w:webHidden/>
          </w:rPr>
        </w:r>
        <w:r>
          <w:rPr>
            <w:noProof/>
            <w:webHidden/>
          </w:rPr>
          <w:fldChar w:fldCharType="separate"/>
        </w:r>
        <w:r w:rsidR="00C01B4B">
          <w:rPr>
            <w:noProof/>
            <w:webHidden/>
          </w:rPr>
          <w:t>3</w:t>
        </w:r>
        <w:r>
          <w:rPr>
            <w:noProof/>
            <w:webHidden/>
          </w:rPr>
          <w:fldChar w:fldCharType="end"/>
        </w:r>
      </w:hyperlink>
    </w:p>
    <w:p w14:paraId="4D041B43" w14:textId="28360B53" w:rsidR="00E34241" w:rsidRDefault="00E34241">
      <w:pPr>
        <w:pStyle w:val="TOC3"/>
        <w:tabs>
          <w:tab w:val="left" w:pos="1320"/>
          <w:tab w:val="right" w:leader="dot" w:pos="9962"/>
        </w:tabs>
        <w:rPr>
          <w:rFonts w:asciiTheme="minorHAnsi" w:eastAsiaTheme="minorEastAsia" w:hAnsiTheme="minorHAnsi"/>
          <w:noProof/>
          <w:color w:val="auto"/>
          <w:lang w:eastAsia="fr-CH"/>
        </w:rPr>
      </w:pPr>
      <w:hyperlink w:anchor="_Toc73915562" w:history="1">
        <w:r w:rsidRPr="005D438F">
          <w:rPr>
            <w:rStyle w:val="Hyperlink"/>
            <w:noProof/>
          </w:rPr>
          <w:t>3.1.2</w:t>
        </w:r>
        <w:r>
          <w:rPr>
            <w:rFonts w:asciiTheme="minorHAnsi" w:eastAsiaTheme="minorEastAsia" w:hAnsiTheme="minorHAnsi"/>
            <w:noProof/>
            <w:color w:val="auto"/>
            <w:lang w:eastAsia="fr-CH"/>
          </w:rPr>
          <w:tab/>
        </w:r>
        <w:r w:rsidRPr="005D438F">
          <w:rPr>
            <w:rStyle w:val="Hyperlink"/>
            <w:noProof/>
          </w:rPr>
          <w:t>Compréhension des capteurs</w:t>
        </w:r>
        <w:r>
          <w:rPr>
            <w:noProof/>
            <w:webHidden/>
          </w:rPr>
          <w:tab/>
        </w:r>
        <w:r>
          <w:rPr>
            <w:noProof/>
            <w:webHidden/>
          </w:rPr>
          <w:fldChar w:fldCharType="begin"/>
        </w:r>
        <w:r>
          <w:rPr>
            <w:noProof/>
            <w:webHidden/>
          </w:rPr>
          <w:instrText xml:space="preserve"> PAGEREF _Toc73915562 \h </w:instrText>
        </w:r>
        <w:r>
          <w:rPr>
            <w:noProof/>
            <w:webHidden/>
          </w:rPr>
        </w:r>
        <w:r>
          <w:rPr>
            <w:noProof/>
            <w:webHidden/>
          </w:rPr>
          <w:fldChar w:fldCharType="separate"/>
        </w:r>
        <w:r w:rsidR="00C01B4B">
          <w:rPr>
            <w:noProof/>
            <w:webHidden/>
          </w:rPr>
          <w:t>3</w:t>
        </w:r>
        <w:r>
          <w:rPr>
            <w:noProof/>
            <w:webHidden/>
          </w:rPr>
          <w:fldChar w:fldCharType="end"/>
        </w:r>
      </w:hyperlink>
    </w:p>
    <w:p w14:paraId="3196A924" w14:textId="5E4DD1E8" w:rsidR="00E34241" w:rsidRDefault="00E34241">
      <w:pPr>
        <w:pStyle w:val="TOC3"/>
        <w:tabs>
          <w:tab w:val="left" w:pos="1320"/>
          <w:tab w:val="right" w:leader="dot" w:pos="9962"/>
        </w:tabs>
        <w:rPr>
          <w:rFonts w:asciiTheme="minorHAnsi" w:eastAsiaTheme="minorEastAsia" w:hAnsiTheme="minorHAnsi"/>
          <w:noProof/>
          <w:color w:val="auto"/>
          <w:lang w:eastAsia="fr-CH"/>
        </w:rPr>
      </w:pPr>
      <w:hyperlink w:anchor="_Toc73915563" w:history="1">
        <w:r w:rsidRPr="005D438F">
          <w:rPr>
            <w:rStyle w:val="Hyperlink"/>
            <w:noProof/>
          </w:rPr>
          <w:t>3.1.3</w:t>
        </w:r>
        <w:r>
          <w:rPr>
            <w:rFonts w:asciiTheme="minorHAnsi" w:eastAsiaTheme="minorEastAsia" w:hAnsiTheme="minorHAnsi"/>
            <w:noProof/>
            <w:color w:val="auto"/>
            <w:lang w:eastAsia="fr-CH"/>
          </w:rPr>
          <w:tab/>
        </w:r>
        <w:r w:rsidRPr="005D438F">
          <w:rPr>
            <w:rStyle w:val="Hyperlink"/>
            <w:noProof/>
          </w:rPr>
          <w:t>Problèmes rencontrés</w:t>
        </w:r>
        <w:r>
          <w:rPr>
            <w:noProof/>
            <w:webHidden/>
          </w:rPr>
          <w:tab/>
        </w:r>
        <w:r>
          <w:rPr>
            <w:noProof/>
            <w:webHidden/>
          </w:rPr>
          <w:fldChar w:fldCharType="begin"/>
        </w:r>
        <w:r>
          <w:rPr>
            <w:noProof/>
            <w:webHidden/>
          </w:rPr>
          <w:instrText xml:space="preserve"> PAGEREF _Toc73915563 \h </w:instrText>
        </w:r>
        <w:r>
          <w:rPr>
            <w:noProof/>
            <w:webHidden/>
          </w:rPr>
        </w:r>
        <w:r>
          <w:rPr>
            <w:noProof/>
            <w:webHidden/>
          </w:rPr>
          <w:fldChar w:fldCharType="separate"/>
        </w:r>
        <w:r w:rsidR="00C01B4B">
          <w:rPr>
            <w:noProof/>
            <w:webHidden/>
          </w:rPr>
          <w:t>4</w:t>
        </w:r>
        <w:r>
          <w:rPr>
            <w:noProof/>
            <w:webHidden/>
          </w:rPr>
          <w:fldChar w:fldCharType="end"/>
        </w:r>
      </w:hyperlink>
    </w:p>
    <w:p w14:paraId="7BE38EB6" w14:textId="7B4349E7" w:rsidR="00E34241" w:rsidRDefault="00E34241">
      <w:pPr>
        <w:pStyle w:val="TOC3"/>
        <w:tabs>
          <w:tab w:val="left" w:pos="1320"/>
          <w:tab w:val="right" w:leader="dot" w:pos="9962"/>
        </w:tabs>
        <w:rPr>
          <w:rFonts w:asciiTheme="minorHAnsi" w:eastAsiaTheme="minorEastAsia" w:hAnsiTheme="minorHAnsi"/>
          <w:noProof/>
          <w:color w:val="auto"/>
          <w:lang w:eastAsia="fr-CH"/>
        </w:rPr>
      </w:pPr>
      <w:hyperlink w:anchor="_Toc73915564" w:history="1">
        <w:r w:rsidRPr="005D438F">
          <w:rPr>
            <w:rStyle w:val="Hyperlink"/>
            <w:noProof/>
          </w:rPr>
          <w:t>3.1.4</w:t>
        </w:r>
        <w:r>
          <w:rPr>
            <w:rFonts w:asciiTheme="minorHAnsi" w:eastAsiaTheme="minorEastAsia" w:hAnsiTheme="minorHAnsi"/>
            <w:noProof/>
            <w:color w:val="auto"/>
            <w:lang w:eastAsia="fr-CH"/>
          </w:rPr>
          <w:tab/>
        </w:r>
        <w:r w:rsidRPr="005D438F">
          <w:rPr>
            <w:rStyle w:val="Hyperlink"/>
            <w:noProof/>
          </w:rPr>
          <w:t>Traitement des données</w:t>
        </w:r>
        <w:r>
          <w:rPr>
            <w:noProof/>
            <w:webHidden/>
          </w:rPr>
          <w:tab/>
        </w:r>
        <w:r>
          <w:rPr>
            <w:noProof/>
            <w:webHidden/>
          </w:rPr>
          <w:fldChar w:fldCharType="begin"/>
        </w:r>
        <w:r>
          <w:rPr>
            <w:noProof/>
            <w:webHidden/>
          </w:rPr>
          <w:instrText xml:space="preserve"> PAGEREF _Toc73915564 \h </w:instrText>
        </w:r>
        <w:r>
          <w:rPr>
            <w:noProof/>
            <w:webHidden/>
          </w:rPr>
        </w:r>
        <w:r>
          <w:rPr>
            <w:noProof/>
            <w:webHidden/>
          </w:rPr>
          <w:fldChar w:fldCharType="separate"/>
        </w:r>
        <w:r w:rsidR="00C01B4B">
          <w:rPr>
            <w:noProof/>
            <w:webHidden/>
          </w:rPr>
          <w:t>4</w:t>
        </w:r>
        <w:r>
          <w:rPr>
            <w:noProof/>
            <w:webHidden/>
          </w:rPr>
          <w:fldChar w:fldCharType="end"/>
        </w:r>
      </w:hyperlink>
    </w:p>
    <w:p w14:paraId="63E6C4A4" w14:textId="78884E36" w:rsidR="00E34241" w:rsidRDefault="00E34241">
      <w:pPr>
        <w:pStyle w:val="TOC2"/>
        <w:tabs>
          <w:tab w:val="left" w:pos="880"/>
          <w:tab w:val="right" w:leader="dot" w:pos="9962"/>
        </w:tabs>
        <w:rPr>
          <w:rFonts w:asciiTheme="minorHAnsi" w:eastAsiaTheme="minorEastAsia" w:hAnsiTheme="minorHAnsi"/>
          <w:noProof/>
          <w:color w:val="auto"/>
          <w:lang w:eastAsia="fr-CH"/>
        </w:rPr>
      </w:pPr>
      <w:hyperlink w:anchor="_Toc73915565" w:history="1">
        <w:r w:rsidRPr="005D438F">
          <w:rPr>
            <w:rStyle w:val="Hyperlink"/>
            <w:noProof/>
          </w:rPr>
          <w:t>3.2</w:t>
        </w:r>
        <w:r>
          <w:rPr>
            <w:rFonts w:asciiTheme="minorHAnsi" w:eastAsiaTheme="minorEastAsia" w:hAnsiTheme="minorHAnsi"/>
            <w:noProof/>
            <w:color w:val="auto"/>
            <w:lang w:eastAsia="fr-CH"/>
          </w:rPr>
          <w:tab/>
        </w:r>
        <w:r w:rsidRPr="005D438F">
          <w:rPr>
            <w:rStyle w:val="Hyperlink"/>
            <w:noProof/>
          </w:rPr>
          <w:t>Mesure d’humidité et de température de l’air</w:t>
        </w:r>
        <w:r>
          <w:rPr>
            <w:noProof/>
            <w:webHidden/>
          </w:rPr>
          <w:tab/>
        </w:r>
        <w:r>
          <w:rPr>
            <w:noProof/>
            <w:webHidden/>
          </w:rPr>
          <w:fldChar w:fldCharType="begin"/>
        </w:r>
        <w:r>
          <w:rPr>
            <w:noProof/>
            <w:webHidden/>
          </w:rPr>
          <w:instrText xml:space="preserve"> PAGEREF _Toc73915565 \h </w:instrText>
        </w:r>
        <w:r>
          <w:rPr>
            <w:noProof/>
            <w:webHidden/>
          </w:rPr>
        </w:r>
        <w:r>
          <w:rPr>
            <w:noProof/>
            <w:webHidden/>
          </w:rPr>
          <w:fldChar w:fldCharType="separate"/>
        </w:r>
        <w:r w:rsidR="00C01B4B">
          <w:rPr>
            <w:noProof/>
            <w:webHidden/>
          </w:rPr>
          <w:t>5</w:t>
        </w:r>
        <w:r>
          <w:rPr>
            <w:noProof/>
            <w:webHidden/>
          </w:rPr>
          <w:fldChar w:fldCharType="end"/>
        </w:r>
      </w:hyperlink>
    </w:p>
    <w:p w14:paraId="2712B068" w14:textId="06BEA6F0" w:rsidR="00E34241" w:rsidRDefault="00E34241">
      <w:pPr>
        <w:pStyle w:val="TOC2"/>
        <w:tabs>
          <w:tab w:val="left" w:pos="880"/>
          <w:tab w:val="right" w:leader="dot" w:pos="9962"/>
        </w:tabs>
        <w:rPr>
          <w:rFonts w:asciiTheme="minorHAnsi" w:eastAsiaTheme="minorEastAsia" w:hAnsiTheme="minorHAnsi"/>
          <w:noProof/>
          <w:color w:val="auto"/>
          <w:lang w:eastAsia="fr-CH"/>
        </w:rPr>
      </w:pPr>
      <w:hyperlink w:anchor="_Toc73915566" w:history="1">
        <w:r w:rsidRPr="005D438F">
          <w:rPr>
            <w:rStyle w:val="Hyperlink"/>
            <w:noProof/>
          </w:rPr>
          <w:t>3.3</w:t>
        </w:r>
        <w:r>
          <w:rPr>
            <w:rFonts w:asciiTheme="minorHAnsi" w:eastAsiaTheme="minorEastAsia" w:hAnsiTheme="minorHAnsi"/>
            <w:noProof/>
            <w:color w:val="auto"/>
            <w:lang w:eastAsia="fr-CH"/>
          </w:rPr>
          <w:tab/>
        </w:r>
        <w:r w:rsidRPr="005D438F">
          <w:rPr>
            <w:rStyle w:val="Hyperlink"/>
            <w:noProof/>
          </w:rPr>
          <w:t>Mesure de la température du sol</w:t>
        </w:r>
        <w:r>
          <w:rPr>
            <w:noProof/>
            <w:webHidden/>
          </w:rPr>
          <w:tab/>
        </w:r>
        <w:r>
          <w:rPr>
            <w:noProof/>
            <w:webHidden/>
          </w:rPr>
          <w:fldChar w:fldCharType="begin"/>
        </w:r>
        <w:r>
          <w:rPr>
            <w:noProof/>
            <w:webHidden/>
          </w:rPr>
          <w:instrText xml:space="preserve"> PAGEREF _Toc73915566 \h </w:instrText>
        </w:r>
        <w:r>
          <w:rPr>
            <w:noProof/>
            <w:webHidden/>
          </w:rPr>
        </w:r>
        <w:r>
          <w:rPr>
            <w:noProof/>
            <w:webHidden/>
          </w:rPr>
          <w:fldChar w:fldCharType="separate"/>
        </w:r>
        <w:r w:rsidR="00C01B4B">
          <w:rPr>
            <w:noProof/>
            <w:webHidden/>
          </w:rPr>
          <w:t>5</w:t>
        </w:r>
        <w:r>
          <w:rPr>
            <w:noProof/>
            <w:webHidden/>
          </w:rPr>
          <w:fldChar w:fldCharType="end"/>
        </w:r>
      </w:hyperlink>
    </w:p>
    <w:p w14:paraId="13063DAE" w14:textId="1BEC7C52" w:rsidR="00E34241" w:rsidRDefault="00E34241">
      <w:pPr>
        <w:pStyle w:val="TOC2"/>
        <w:tabs>
          <w:tab w:val="left" w:pos="880"/>
          <w:tab w:val="right" w:leader="dot" w:pos="9962"/>
        </w:tabs>
        <w:rPr>
          <w:rFonts w:asciiTheme="minorHAnsi" w:eastAsiaTheme="minorEastAsia" w:hAnsiTheme="minorHAnsi"/>
          <w:noProof/>
          <w:color w:val="auto"/>
          <w:lang w:eastAsia="fr-CH"/>
        </w:rPr>
      </w:pPr>
      <w:hyperlink w:anchor="_Toc73915567" w:history="1">
        <w:r w:rsidRPr="005D438F">
          <w:rPr>
            <w:rStyle w:val="Hyperlink"/>
            <w:noProof/>
          </w:rPr>
          <w:t>3.4</w:t>
        </w:r>
        <w:r>
          <w:rPr>
            <w:rFonts w:asciiTheme="minorHAnsi" w:eastAsiaTheme="minorEastAsia" w:hAnsiTheme="minorHAnsi"/>
            <w:noProof/>
            <w:color w:val="auto"/>
            <w:lang w:eastAsia="fr-CH"/>
          </w:rPr>
          <w:tab/>
        </w:r>
        <w:r w:rsidRPr="005D438F">
          <w:rPr>
            <w:rStyle w:val="Hyperlink"/>
            <w:noProof/>
          </w:rPr>
          <w:t>Données météorologiques</w:t>
        </w:r>
        <w:r>
          <w:rPr>
            <w:noProof/>
            <w:webHidden/>
          </w:rPr>
          <w:tab/>
        </w:r>
        <w:r>
          <w:rPr>
            <w:noProof/>
            <w:webHidden/>
          </w:rPr>
          <w:fldChar w:fldCharType="begin"/>
        </w:r>
        <w:r>
          <w:rPr>
            <w:noProof/>
            <w:webHidden/>
          </w:rPr>
          <w:instrText xml:space="preserve"> PAGEREF _Toc73915567 \h </w:instrText>
        </w:r>
        <w:r>
          <w:rPr>
            <w:noProof/>
            <w:webHidden/>
          </w:rPr>
        </w:r>
        <w:r>
          <w:rPr>
            <w:noProof/>
            <w:webHidden/>
          </w:rPr>
          <w:fldChar w:fldCharType="separate"/>
        </w:r>
        <w:r w:rsidR="00C01B4B">
          <w:rPr>
            <w:noProof/>
            <w:webHidden/>
          </w:rPr>
          <w:t>5</w:t>
        </w:r>
        <w:r>
          <w:rPr>
            <w:noProof/>
            <w:webHidden/>
          </w:rPr>
          <w:fldChar w:fldCharType="end"/>
        </w:r>
      </w:hyperlink>
    </w:p>
    <w:p w14:paraId="71790304" w14:textId="31682213" w:rsidR="00E34241" w:rsidRDefault="00E34241">
      <w:pPr>
        <w:pStyle w:val="TOC1"/>
        <w:tabs>
          <w:tab w:val="left" w:pos="440"/>
          <w:tab w:val="right" w:leader="dot" w:pos="9962"/>
        </w:tabs>
        <w:rPr>
          <w:rFonts w:asciiTheme="minorHAnsi" w:eastAsiaTheme="minorEastAsia" w:hAnsiTheme="minorHAnsi"/>
          <w:noProof/>
          <w:color w:val="auto"/>
          <w:lang w:eastAsia="fr-CH"/>
        </w:rPr>
      </w:pPr>
      <w:hyperlink w:anchor="_Toc73915568" w:history="1">
        <w:r w:rsidRPr="005D438F">
          <w:rPr>
            <w:rStyle w:val="Hyperlink"/>
            <w:noProof/>
          </w:rPr>
          <w:t>4</w:t>
        </w:r>
        <w:r>
          <w:rPr>
            <w:rFonts w:asciiTheme="minorHAnsi" w:eastAsiaTheme="minorEastAsia" w:hAnsiTheme="minorHAnsi"/>
            <w:noProof/>
            <w:color w:val="auto"/>
            <w:lang w:eastAsia="fr-CH"/>
          </w:rPr>
          <w:tab/>
        </w:r>
        <w:r w:rsidRPr="005D438F">
          <w:rPr>
            <w:rStyle w:val="Hyperlink"/>
            <w:noProof/>
          </w:rPr>
          <w:t>Automatisation de l’arrosage</w:t>
        </w:r>
        <w:r>
          <w:rPr>
            <w:noProof/>
            <w:webHidden/>
          </w:rPr>
          <w:tab/>
        </w:r>
        <w:r>
          <w:rPr>
            <w:noProof/>
            <w:webHidden/>
          </w:rPr>
          <w:fldChar w:fldCharType="begin"/>
        </w:r>
        <w:r>
          <w:rPr>
            <w:noProof/>
            <w:webHidden/>
          </w:rPr>
          <w:instrText xml:space="preserve"> PAGEREF _Toc73915568 \h </w:instrText>
        </w:r>
        <w:r>
          <w:rPr>
            <w:noProof/>
            <w:webHidden/>
          </w:rPr>
        </w:r>
        <w:r>
          <w:rPr>
            <w:noProof/>
            <w:webHidden/>
          </w:rPr>
          <w:fldChar w:fldCharType="separate"/>
        </w:r>
        <w:r w:rsidR="00C01B4B">
          <w:rPr>
            <w:noProof/>
            <w:webHidden/>
          </w:rPr>
          <w:t>5</w:t>
        </w:r>
        <w:r>
          <w:rPr>
            <w:noProof/>
            <w:webHidden/>
          </w:rPr>
          <w:fldChar w:fldCharType="end"/>
        </w:r>
      </w:hyperlink>
    </w:p>
    <w:p w14:paraId="4A75A33E" w14:textId="4BC1623E" w:rsidR="00E34241" w:rsidRDefault="00E34241">
      <w:pPr>
        <w:pStyle w:val="TOC2"/>
        <w:tabs>
          <w:tab w:val="left" w:pos="880"/>
          <w:tab w:val="right" w:leader="dot" w:pos="9962"/>
        </w:tabs>
        <w:rPr>
          <w:rFonts w:asciiTheme="minorHAnsi" w:eastAsiaTheme="minorEastAsia" w:hAnsiTheme="minorHAnsi"/>
          <w:noProof/>
          <w:color w:val="auto"/>
          <w:lang w:eastAsia="fr-CH"/>
        </w:rPr>
      </w:pPr>
      <w:hyperlink w:anchor="_Toc73915569" w:history="1">
        <w:r w:rsidRPr="005D438F">
          <w:rPr>
            <w:rStyle w:val="Hyperlink"/>
            <w:noProof/>
          </w:rPr>
          <w:t>4.1</w:t>
        </w:r>
        <w:r>
          <w:rPr>
            <w:rFonts w:asciiTheme="minorHAnsi" w:eastAsiaTheme="minorEastAsia" w:hAnsiTheme="minorHAnsi"/>
            <w:noProof/>
            <w:color w:val="auto"/>
            <w:lang w:eastAsia="fr-CH"/>
          </w:rPr>
          <w:tab/>
        </w:r>
        <w:r w:rsidRPr="005D438F">
          <w:rPr>
            <w:rStyle w:val="Hyperlink"/>
            <w:noProof/>
          </w:rPr>
          <w:t>Modes d’arrosage</w:t>
        </w:r>
        <w:r>
          <w:rPr>
            <w:noProof/>
            <w:webHidden/>
          </w:rPr>
          <w:tab/>
        </w:r>
        <w:r>
          <w:rPr>
            <w:noProof/>
            <w:webHidden/>
          </w:rPr>
          <w:fldChar w:fldCharType="begin"/>
        </w:r>
        <w:r>
          <w:rPr>
            <w:noProof/>
            <w:webHidden/>
          </w:rPr>
          <w:instrText xml:space="preserve"> PAGEREF _Toc73915569 \h </w:instrText>
        </w:r>
        <w:r>
          <w:rPr>
            <w:noProof/>
            <w:webHidden/>
          </w:rPr>
        </w:r>
        <w:r>
          <w:rPr>
            <w:noProof/>
            <w:webHidden/>
          </w:rPr>
          <w:fldChar w:fldCharType="separate"/>
        </w:r>
        <w:r w:rsidR="00C01B4B">
          <w:rPr>
            <w:noProof/>
            <w:webHidden/>
          </w:rPr>
          <w:t>5</w:t>
        </w:r>
        <w:r>
          <w:rPr>
            <w:noProof/>
            <w:webHidden/>
          </w:rPr>
          <w:fldChar w:fldCharType="end"/>
        </w:r>
      </w:hyperlink>
    </w:p>
    <w:p w14:paraId="1E0465DB" w14:textId="18ED4721" w:rsidR="00E34241" w:rsidRDefault="00E34241">
      <w:pPr>
        <w:pStyle w:val="TOC2"/>
        <w:tabs>
          <w:tab w:val="left" w:pos="880"/>
          <w:tab w:val="right" w:leader="dot" w:pos="9962"/>
        </w:tabs>
        <w:rPr>
          <w:rFonts w:asciiTheme="minorHAnsi" w:eastAsiaTheme="minorEastAsia" w:hAnsiTheme="minorHAnsi"/>
          <w:noProof/>
          <w:color w:val="auto"/>
          <w:lang w:eastAsia="fr-CH"/>
        </w:rPr>
      </w:pPr>
      <w:hyperlink w:anchor="_Toc73915570" w:history="1">
        <w:r w:rsidRPr="005D438F">
          <w:rPr>
            <w:rStyle w:val="Hyperlink"/>
            <w:noProof/>
          </w:rPr>
          <w:t>4.2</w:t>
        </w:r>
        <w:r>
          <w:rPr>
            <w:rFonts w:asciiTheme="minorHAnsi" w:eastAsiaTheme="minorEastAsia" w:hAnsiTheme="minorHAnsi"/>
            <w:noProof/>
            <w:color w:val="auto"/>
            <w:lang w:eastAsia="fr-CH"/>
          </w:rPr>
          <w:tab/>
        </w:r>
        <w:r w:rsidRPr="005D438F">
          <w:rPr>
            <w:rStyle w:val="Hyperlink"/>
            <w:noProof/>
          </w:rPr>
          <w:t>Conditions d’arrosage automatique</w:t>
        </w:r>
        <w:r>
          <w:rPr>
            <w:noProof/>
            <w:webHidden/>
          </w:rPr>
          <w:tab/>
        </w:r>
        <w:r>
          <w:rPr>
            <w:noProof/>
            <w:webHidden/>
          </w:rPr>
          <w:fldChar w:fldCharType="begin"/>
        </w:r>
        <w:r>
          <w:rPr>
            <w:noProof/>
            <w:webHidden/>
          </w:rPr>
          <w:instrText xml:space="preserve"> PAGEREF _Toc73915570 \h </w:instrText>
        </w:r>
        <w:r>
          <w:rPr>
            <w:noProof/>
            <w:webHidden/>
          </w:rPr>
        </w:r>
        <w:r>
          <w:rPr>
            <w:noProof/>
            <w:webHidden/>
          </w:rPr>
          <w:fldChar w:fldCharType="separate"/>
        </w:r>
        <w:r w:rsidR="00C01B4B">
          <w:rPr>
            <w:noProof/>
            <w:webHidden/>
          </w:rPr>
          <w:t>5</w:t>
        </w:r>
        <w:r>
          <w:rPr>
            <w:noProof/>
            <w:webHidden/>
          </w:rPr>
          <w:fldChar w:fldCharType="end"/>
        </w:r>
      </w:hyperlink>
    </w:p>
    <w:p w14:paraId="29C43E5A" w14:textId="47729A44" w:rsidR="00E34241" w:rsidRDefault="00E34241">
      <w:pPr>
        <w:pStyle w:val="TOC2"/>
        <w:tabs>
          <w:tab w:val="left" w:pos="880"/>
          <w:tab w:val="right" w:leader="dot" w:pos="9962"/>
        </w:tabs>
        <w:rPr>
          <w:rFonts w:asciiTheme="minorHAnsi" w:eastAsiaTheme="minorEastAsia" w:hAnsiTheme="minorHAnsi"/>
          <w:noProof/>
          <w:color w:val="auto"/>
          <w:lang w:eastAsia="fr-CH"/>
        </w:rPr>
      </w:pPr>
      <w:hyperlink w:anchor="_Toc73915571" w:history="1">
        <w:r w:rsidRPr="005D438F">
          <w:rPr>
            <w:rStyle w:val="Hyperlink"/>
            <w:noProof/>
          </w:rPr>
          <w:t>4.3</w:t>
        </w:r>
        <w:r>
          <w:rPr>
            <w:rFonts w:asciiTheme="minorHAnsi" w:eastAsiaTheme="minorEastAsia" w:hAnsiTheme="minorHAnsi"/>
            <w:noProof/>
            <w:color w:val="auto"/>
            <w:lang w:eastAsia="fr-CH"/>
          </w:rPr>
          <w:tab/>
        </w:r>
        <w:r w:rsidRPr="005D438F">
          <w:rPr>
            <w:rStyle w:val="Hyperlink"/>
            <w:noProof/>
          </w:rPr>
          <w:t>Boutons</w:t>
        </w:r>
        <w:r>
          <w:rPr>
            <w:noProof/>
            <w:webHidden/>
          </w:rPr>
          <w:tab/>
        </w:r>
        <w:r>
          <w:rPr>
            <w:noProof/>
            <w:webHidden/>
          </w:rPr>
          <w:fldChar w:fldCharType="begin"/>
        </w:r>
        <w:r>
          <w:rPr>
            <w:noProof/>
            <w:webHidden/>
          </w:rPr>
          <w:instrText xml:space="preserve"> PAGEREF _Toc73915571 \h </w:instrText>
        </w:r>
        <w:r>
          <w:rPr>
            <w:noProof/>
            <w:webHidden/>
          </w:rPr>
        </w:r>
        <w:r>
          <w:rPr>
            <w:noProof/>
            <w:webHidden/>
          </w:rPr>
          <w:fldChar w:fldCharType="separate"/>
        </w:r>
        <w:r w:rsidR="00C01B4B">
          <w:rPr>
            <w:noProof/>
            <w:webHidden/>
          </w:rPr>
          <w:t>6</w:t>
        </w:r>
        <w:r>
          <w:rPr>
            <w:noProof/>
            <w:webHidden/>
          </w:rPr>
          <w:fldChar w:fldCharType="end"/>
        </w:r>
      </w:hyperlink>
    </w:p>
    <w:p w14:paraId="6898DA96" w14:textId="776740A6" w:rsidR="00E34241" w:rsidRDefault="00E34241">
      <w:pPr>
        <w:pStyle w:val="TOC2"/>
        <w:tabs>
          <w:tab w:val="left" w:pos="880"/>
          <w:tab w:val="right" w:leader="dot" w:pos="9962"/>
        </w:tabs>
        <w:rPr>
          <w:rFonts w:asciiTheme="minorHAnsi" w:eastAsiaTheme="minorEastAsia" w:hAnsiTheme="minorHAnsi"/>
          <w:noProof/>
          <w:color w:val="auto"/>
          <w:lang w:eastAsia="fr-CH"/>
        </w:rPr>
      </w:pPr>
      <w:hyperlink w:anchor="_Toc73915572" w:history="1">
        <w:r w:rsidRPr="005D438F">
          <w:rPr>
            <w:rStyle w:val="Hyperlink"/>
            <w:noProof/>
          </w:rPr>
          <w:t>4.4</w:t>
        </w:r>
        <w:r>
          <w:rPr>
            <w:rFonts w:asciiTheme="minorHAnsi" w:eastAsiaTheme="minorEastAsia" w:hAnsiTheme="minorHAnsi"/>
            <w:noProof/>
            <w:color w:val="auto"/>
            <w:lang w:eastAsia="fr-CH"/>
          </w:rPr>
          <w:tab/>
        </w:r>
        <w:r w:rsidRPr="005D438F">
          <w:rPr>
            <w:rStyle w:val="Hyperlink"/>
            <w:noProof/>
          </w:rPr>
          <w:t>LEDs d’information</w:t>
        </w:r>
        <w:r>
          <w:rPr>
            <w:noProof/>
            <w:webHidden/>
          </w:rPr>
          <w:tab/>
        </w:r>
        <w:r>
          <w:rPr>
            <w:noProof/>
            <w:webHidden/>
          </w:rPr>
          <w:fldChar w:fldCharType="begin"/>
        </w:r>
        <w:r>
          <w:rPr>
            <w:noProof/>
            <w:webHidden/>
          </w:rPr>
          <w:instrText xml:space="preserve"> PAGEREF _Toc73915572 \h </w:instrText>
        </w:r>
        <w:r>
          <w:rPr>
            <w:noProof/>
            <w:webHidden/>
          </w:rPr>
        </w:r>
        <w:r>
          <w:rPr>
            <w:noProof/>
            <w:webHidden/>
          </w:rPr>
          <w:fldChar w:fldCharType="separate"/>
        </w:r>
        <w:r w:rsidR="00C01B4B">
          <w:rPr>
            <w:noProof/>
            <w:webHidden/>
          </w:rPr>
          <w:t>6</w:t>
        </w:r>
        <w:r>
          <w:rPr>
            <w:noProof/>
            <w:webHidden/>
          </w:rPr>
          <w:fldChar w:fldCharType="end"/>
        </w:r>
      </w:hyperlink>
    </w:p>
    <w:p w14:paraId="4B0688CE" w14:textId="5190ABAE" w:rsidR="00E34241" w:rsidRDefault="00E34241">
      <w:pPr>
        <w:pStyle w:val="TOC2"/>
        <w:tabs>
          <w:tab w:val="left" w:pos="880"/>
          <w:tab w:val="right" w:leader="dot" w:pos="9962"/>
        </w:tabs>
        <w:rPr>
          <w:rFonts w:asciiTheme="minorHAnsi" w:eastAsiaTheme="minorEastAsia" w:hAnsiTheme="minorHAnsi"/>
          <w:noProof/>
          <w:color w:val="auto"/>
          <w:lang w:eastAsia="fr-CH"/>
        </w:rPr>
      </w:pPr>
      <w:hyperlink w:anchor="_Toc73915573" w:history="1">
        <w:r w:rsidRPr="005D438F">
          <w:rPr>
            <w:rStyle w:val="Hyperlink"/>
            <w:noProof/>
          </w:rPr>
          <w:t>4.5</w:t>
        </w:r>
        <w:r>
          <w:rPr>
            <w:rFonts w:asciiTheme="minorHAnsi" w:eastAsiaTheme="minorEastAsia" w:hAnsiTheme="minorHAnsi"/>
            <w:noProof/>
            <w:color w:val="auto"/>
            <w:lang w:eastAsia="fr-CH"/>
          </w:rPr>
          <w:tab/>
        </w:r>
        <w:r w:rsidRPr="005D438F">
          <w:rPr>
            <w:rStyle w:val="Hyperlink"/>
            <w:noProof/>
          </w:rPr>
          <w:t>Electrovanne</w:t>
        </w:r>
        <w:r>
          <w:rPr>
            <w:noProof/>
            <w:webHidden/>
          </w:rPr>
          <w:tab/>
        </w:r>
        <w:r>
          <w:rPr>
            <w:noProof/>
            <w:webHidden/>
          </w:rPr>
          <w:fldChar w:fldCharType="begin"/>
        </w:r>
        <w:r>
          <w:rPr>
            <w:noProof/>
            <w:webHidden/>
          </w:rPr>
          <w:instrText xml:space="preserve"> PAGEREF _Toc73915573 \h </w:instrText>
        </w:r>
        <w:r>
          <w:rPr>
            <w:noProof/>
            <w:webHidden/>
          </w:rPr>
        </w:r>
        <w:r>
          <w:rPr>
            <w:noProof/>
            <w:webHidden/>
          </w:rPr>
          <w:fldChar w:fldCharType="separate"/>
        </w:r>
        <w:r w:rsidR="00C01B4B">
          <w:rPr>
            <w:noProof/>
            <w:webHidden/>
          </w:rPr>
          <w:t>6</w:t>
        </w:r>
        <w:r>
          <w:rPr>
            <w:noProof/>
            <w:webHidden/>
          </w:rPr>
          <w:fldChar w:fldCharType="end"/>
        </w:r>
      </w:hyperlink>
    </w:p>
    <w:p w14:paraId="54BB1848" w14:textId="2DC2FA0F" w:rsidR="00E34241" w:rsidRDefault="00E34241">
      <w:pPr>
        <w:pStyle w:val="TOC2"/>
        <w:tabs>
          <w:tab w:val="left" w:pos="880"/>
          <w:tab w:val="right" w:leader="dot" w:pos="9962"/>
        </w:tabs>
        <w:rPr>
          <w:rFonts w:asciiTheme="minorHAnsi" w:eastAsiaTheme="minorEastAsia" w:hAnsiTheme="minorHAnsi"/>
          <w:noProof/>
          <w:color w:val="auto"/>
          <w:lang w:eastAsia="fr-CH"/>
        </w:rPr>
      </w:pPr>
      <w:hyperlink w:anchor="_Toc73915574" w:history="1">
        <w:r w:rsidRPr="005D438F">
          <w:rPr>
            <w:rStyle w:val="Hyperlink"/>
            <w:noProof/>
          </w:rPr>
          <w:t>4.6</w:t>
        </w:r>
        <w:r>
          <w:rPr>
            <w:rFonts w:asciiTheme="minorHAnsi" w:eastAsiaTheme="minorEastAsia" w:hAnsiTheme="minorHAnsi"/>
            <w:noProof/>
            <w:color w:val="auto"/>
            <w:lang w:eastAsia="fr-CH"/>
          </w:rPr>
          <w:tab/>
        </w:r>
        <w:r w:rsidRPr="005D438F">
          <w:rPr>
            <w:rStyle w:val="Hyperlink"/>
            <w:noProof/>
          </w:rPr>
          <w:t>Dashboard</w:t>
        </w:r>
        <w:r>
          <w:rPr>
            <w:noProof/>
            <w:webHidden/>
          </w:rPr>
          <w:tab/>
        </w:r>
        <w:r>
          <w:rPr>
            <w:noProof/>
            <w:webHidden/>
          </w:rPr>
          <w:fldChar w:fldCharType="begin"/>
        </w:r>
        <w:r>
          <w:rPr>
            <w:noProof/>
            <w:webHidden/>
          </w:rPr>
          <w:instrText xml:space="preserve"> PAGEREF _Toc73915574 \h </w:instrText>
        </w:r>
        <w:r>
          <w:rPr>
            <w:noProof/>
            <w:webHidden/>
          </w:rPr>
        </w:r>
        <w:r>
          <w:rPr>
            <w:noProof/>
            <w:webHidden/>
          </w:rPr>
          <w:fldChar w:fldCharType="separate"/>
        </w:r>
        <w:r w:rsidR="00C01B4B">
          <w:rPr>
            <w:noProof/>
            <w:webHidden/>
          </w:rPr>
          <w:t>6</w:t>
        </w:r>
        <w:r>
          <w:rPr>
            <w:noProof/>
            <w:webHidden/>
          </w:rPr>
          <w:fldChar w:fldCharType="end"/>
        </w:r>
      </w:hyperlink>
    </w:p>
    <w:p w14:paraId="289F6D01" w14:textId="125CF9CB" w:rsidR="00E34241" w:rsidRDefault="00E34241">
      <w:pPr>
        <w:pStyle w:val="TOC1"/>
        <w:tabs>
          <w:tab w:val="left" w:pos="440"/>
          <w:tab w:val="right" w:leader="dot" w:pos="9962"/>
        </w:tabs>
        <w:rPr>
          <w:rFonts w:asciiTheme="minorHAnsi" w:eastAsiaTheme="minorEastAsia" w:hAnsiTheme="minorHAnsi"/>
          <w:noProof/>
          <w:color w:val="auto"/>
          <w:lang w:eastAsia="fr-CH"/>
        </w:rPr>
      </w:pPr>
      <w:hyperlink w:anchor="_Toc73915575" w:history="1">
        <w:r w:rsidRPr="005D438F">
          <w:rPr>
            <w:rStyle w:val="Hyperlink"/>
            <w:noProof/>
          </w:rPr>
          <w:t>5</w:t>
        </w:r>
        <w:r>
          <w:rPr>
            <w:rFonts w:asciiTheme="minorHAnsi" w:eastAsiaTheme="minorEastAsia" w:hAnsiTheme="minorHAnsi"/>
            <w:noProof/>
            <w:color w:val="auto"/>
            <w:lang w:eastAsia="fr-CH"/>
          </w:rPr>
          <w:tab/>
        </w:r>
        <w:r w:rsidRPr="005D438F">
          <w:rPr>
            <w:rStyle w:val="Hyperlink"/>
            <w:noProof/>
          </w:rPr>
          <w:t>Conclusion</w:t>
        </w:r>
        <w:r>
          <w:rPr>
            <w:noProof/>
            <w:webHidden/>
          </w:rPr>
          <w:tab/>
        </w:r>
        <w:r>
          <w:rPr>
            <w:noProof/>
            <w:webHidden/>
          </w:rPr>
          <w:fldChar w:fldCharType="begin"/>
        </w:r>
        <w:r>
          <w:rPr>
            <w:noProof/>
            <w:webHidden/>
          </w:rPr>
          <w:instrText xml:space="preserve"> PAGEREF _Toc73915575 \h </w:instrText>
        </w:r>
        <w:r>
          <w:rPr>
            <w:noProof/>
            <w:webHidden/>
          </w:rPr>
        </w:r>
        <w:r>
          <w:rPr>
            <w:noProof/>
            <w:webHidden/>
          </w:rPr>
          <w:fldChar w:fldCharType="separate"/>
        </w:r>
        <w:r w:rsidR="00C01B4B">
          <w:rPr>
            <w:noProof/>
            <w:webHidden/>
          </w:rPr>
          <w:t>7</w:t>
        </w:r>
        <w:r>
          <w:rPr>
            <w:noProof/>
            <w:webHidden/>
          </w:rPr>
          <w:fldChar w:fldCharType="end"/>
        </w:r>
      </w:hyperlink>
    </w:p>
    <w:p w14:paraId="072599F5" w14:textId="36F47775" w:rsidR="00E34241" w:rsidRDefault="00E34241">
      <w:pPr>
        <w:pStyle w:val="TOC1"/>
        <w:tabs>
          <w:tab w:val="right" w:leader="dot" w:pos="9962"/>
        </w:tabs>
        <w:rPr>
          <w:rFonts w:asciiTheme="minorHAnsi" w:eastAsiaTheme="minorEastAsia" w:hAnsiTheme="minorHAnsi"/>
          <w:noProof/>
          <w:color w:val="auto"/>
          <w:lang w:eastAsia="fr-CH"/>
        </w:rPr>
      </w:pPr>
      <w:hyperlink w:anchor="_Toc73915576" w:history="1">
        <w:r w:rsidRPr="005D438F">
          <w:rPr>
            <w:rStyle w:val="Hyperlink"/>
            <w:noProof/>
          </w:rPr>
          <w:t>Annexe A - Schématique de l’installation</w:t>
        </w:r>
        <w:r>
          <w:rPr>
            <w:noProof/>
            <w:webHidden/>
          </w:rPr>
          <w:tab/>
        </w:r>
        <w:r>
          <w:rPr>
            <w:noProof/>
            <w:webHidden/>
          </w:rPr>
          <w:fldChar w:fldCharType="begin"/>
        </w:r>
        <w:r>
          <w:rPr>
            <w:noProof/>
            <w:webHidden/>
          </w:rPr>
          <w:instrText xml:space="preserve"> PAGEREF _Toc73915576 \h </w:instrText>
        </w:r>
        <w:r>
          <w:rPr>
            <w:noProof/>
            <w:webHidden/>
          </w:rPr>
        </w:r>
        <w:r>
          <w:rPr>
            <w:noProof/>
            <w:webHidden/>
          </w:rPr>
          <w:fldChar w:fldCharType="separate"/>
        </w:r>
        <w:r w:rsidR="00C01B4B">
          <w:rPr>
            <w:noProof/>
            <w:webHidden/>
          </w:rPr>
          <w:t>0</w:t>
        </w:r>
        <w:r>
          <w:rPr>
            <w:noProof/>
            <w:webHidden/>
          </w:rPr>
          <w:fldChar w:fldCharType="end"/>
        </w:r>
      </w:hyperlink>
    </w:p>
    <w:p w14:paraId="34EB64D1" w14:textId="488FF045" w:rsidR="009460E5" w:rsidRPr="00E66B3C" w:rsidRDefault="0067486C" w:rsidP="00211729">
      <w:pPr>
        <w:pStyle w:val="Heading1"/>
      </w:pPr>
      <w:r w:rsidRPr="00E66B3C">
        <w:fldChar w:fldCharType="end"/>
      </w:r>
      <w:bookmarkStart w:id="7" w:name="_Toc73271025"/>
      <w:bookmarkStart w:id="8" w:name="_Toc73915557"/>
      <w:r w:rsidR="00483E18" w:rsidRPr="00211729">
        <w:t>Introduction</w:t>
      </w:r>
      <w:bookmarkEnd w:id="7"/>
      <w:bookmarkEnd w:id="8"/>
    </w:p>
    <w:p w14:paraId="16917F97" w14:textId="1525731F" w:rsidR="00494DC1" w:rsidRPr="00E66B3C" w:rsidRDefault="00D63E0B" w:rsidP="00214CF3">
      <w:r w:rsidRPr="00E66B3C">
        <w:t xml:space="preserve">Dans le cadre de ce projet </w:t>
      </w:r>
      <w:r w:rsidR="00286554" w:rsidRPr="00E66B3C">
        <w:t xml:space="preserve">de fin </w:t>
      </w:r>
      <w:r w:rsidR="007D2CF9" w:rsidRPr="00E66B3C">
        <w:t xml:space="preserve">d’année, il nous </w:t>
      </w:r>
      <w:r w:rsidR="004415BE" w:rsidRPr="00E66B3C">
        <w:t>a</w:t>
      </w:r>
      <w:r w:rsidR="007D2CF9" w:rsidRPr="00E66B3C">
        <w:t xml:space="preserve"> été demandé de</w:t>
      </w:r>
      <w:r w:rsidR="00284E8C" w:rsidRPr="00E66B3C">
        <w:t xml:space="preserve"> réaliser un </w:t>
      </w:r>
      <w:r w:rsidR="006820AC" w:rsidRPr="00E66B3C">
        <w:t xml:space="preserve">système </w:t>
      </w:r>
      <w:r w:rsidR="00886F62" w:rsidRPr="00E66B3C">
        <w:t>de collecte de donnée</w:t>
      </w:r>
      <w:r w:rsidR="00B94F74" w:rsidRPr="00E66B3C">
        <w:t xml:space="preserve"> </w:t>
      </w:r>
      <w:r w:rsidR="002018EF" w:rsidRPr="00E66B3C">
        <w:t>nous permettant d</w:t>
      </w:r>
      <w:r w:rsidR="009412E1" w:rsidRPr="00E66B3C">
        <w:t xml:space="preserve">’utiliser les différents programmes </w:t>
      </w:r>
      <w:r w:rsidR="00C26078" w:rsidRPr="00E66B3C">
        <w:t xml:space="preserve">que nous avons appris à </w:t>
      </w:r>
      <w:r w:rsidR="00060032" w:rsidRPr="00E66B3C">
        <w:t>utiliser</w:t>
      </w:r>
      <w:r w:rsidR="00C26078" w:rsidRPr="00E66B3C">
        <w:t xml:space="preserve"> au cours de</w:t>
      </w:r>
      <w:r w:rsidR="00060032" w:rsidRPr="00E66B3C">
        <w:t xml:space="preserve"> ces deux semestres.</w:t>
      </w:r>
      <w:r w:rsidR="00503BAE" w:rsidRPr="00E66B3C">
        <w:t xml:space="preserve"> </w:t>
      </w:r>
    </w:p>
    <w:p w14:paraId="0D4F6F59" w14:textId="17891DEE" w:rsidR="00B92F58" w:rsidRPr="00E66B3C" w:rsidRDefault="00503BAE" w:rsidP="00214CF3">
      <w:r w:rsidRPr="00E66B3C">
        <w:t xml:space="preserve">Nous avons donc décidé de créer un système d’arrosage </w:t>
      </w:r>
      <w:r w:rsidR="00CB0842" w:rsidRPr="00E66B3C">
        <w:t>automatique</w:t>
      </w:r>
      <w:r w:rsidR="000E214A" w:rsidRPr="00E66B3C">
        <w:t>,</w:t>
      </w:r>
      <w:r w:rsidR="00413257" w:rsidRPr="00E66B3C">
        <w:t xml:space="preserve"> prenant en compte certaines données mesurées en temps réel comme l’humidité ou encore la température</w:t>
      </w:r>
      <w:r w:rsidR="00BC31D5" w:rsidRPr="00E66B3C">
        <w:t xml:space="preserve">. Toutes </w:t>
      </w:r>
      <w:r w:rsidR="00C819B5" w:rsidRPr="00E66B3C">
        <w:t>les d</w:t>
      </w:r>
      <w:r w:rsidR="00BC31D5" w:rsidRPr="00E66B3C">
        <w:t xml:space="preserve">onnées </w:t>
      </w:r>
      <w:r w:rsidR="00C819B5" w:rsidRPr="00E66B3C">
        <w:t>mesurées ainsi que des graphes s</w:t>
      </w:r>
      <w:r w:rsidR="00BC31D5" w:rsidRPr="00E66B3C">
        <w:t xml:space="preserve">eront visible en temps réel </w:t>
      </w:r>
      <w:r w:rsidR="0094499F" w:rsidRPr="00E66B3C">
        <w:t xml:space="preserve">sur </w:t>
      </w:r>
      <w:r w:rsidR="00B92F58">
        <w:t>une dashboard.</w:t>
      </w:r>
    </w:p>
    <w:p w14:paraId="67142B5B" w14:textId="1CF7CBBF" w:rsidR="00111B09" w:rsidRPr="00E66B3C" w:rsidRDefault="669AA9CF" w:rsidP="0099356F">
      <w:pPr>
        <w:pStyle w:val="Heading1"/>
      </w:pPr>
      <w:bookmarkStart w:id="9" w:name="_Toc73271026"/>
      <w:bookmarkStart w:id="10" w:name="_Toc73915558"/>
      <w:r w:rsidRPr="00E66B3C">
        <w:t>Conception</w:t>
      </w:r>
      <w:bookmarkEnd w:id="9"/>
      <w:bookmarkEnd w:id="10"/>
    </w:p>
    <w:p w14:paraId="0657B986" w14:textId="215466CF" w:rsidR="00111B09" w:rsidRDefault="00C51181" w:rsidP="00CC62FF">
      <w:pPr>
        <w:spacing w:before="0" w:after="0"/>
      </w:pPr>
      <w:r w:rsidRPr="00E66B3C">
        <w:t xml:space="preserve">Comme il n’était pas possible d’installer notre système à l’école, nous l’avons mis en place dans le jardin de Valentin, </w:t>
      </w:r>
      <w:r w:rsidR="00733B46" w:rsidRPr="00E66B3C">
        <w:t>à</w:t>
      </w:r>
      <w:r w:rsidRPr="00E66B3C">
        <w:t xml:space="preserve"> </w:t>
      </w:r>
      <w:r w:rsidR="00122D9C" w:rsidRPr="00E66B3C">
        <w:t>Saint-Légier</w:t>
      </w:r>
      <w:r w:rsidRPr="00E66B3C">
        <w:t>.</w:t>
      </w:r>
      <w:r w:rsidR="00733B46" w:rsidRPr="00E66B3C">
        <w:t xml:space="preserve"> </w:t>
      </w:r>
      <w:r w:rsidR="00C11B37">
        <w:t>La platebande concernée comporte des herbes aromatiques (</w:t>
      </w:r>
      <w:r w:rsidR="006D35C4">
        <w:t xml:space="preserve">persil, coriandre, sauge), diverses fleurs et des artichauds. Le choix s’est porté principalement </w:t>
      </w:r>
      <w:r w:rsidR="00627EC0">
        <w:t>par</w:t>
      </w:r>
      <w:r w:rsidR="006D35C4">
        <w:t xml:space="preserve"> sa proximité</w:t>
      </w:r>
      <w:r w:rsidR="00627EC0">
        <w:t xml:space="preserve"> au cagibi, permettant </w:t>
      </w:r>
      <w:r w:rsidR="002D4858">
        <w:t>des courtes distances en le Raspberry pi protégé des intempéries et les capteurs.</w:t>
      </w:r>
    </w:p>
    <w:p w14:paraId="1003DD52" w14:textId="77777777" w:rsidR="002D4858" w:rsidRPr="00E66B3C" w:rsidRDefault="002D4858" w:rsidP="00CC62FF">
      <w:pPr>
        <w:spacing w:before="0" w:after="0"/>
      </w:pPr>
    </w:p>
    <w:p w14:paraId="17ED38F6" w14:textId="44AD6EA0" w:rsidR="00CC62FF" w:rsidRPr="00E66B3C" w:rsidRDefault="00CC62FF" w:rsidP="004644AA">
      <w:pPr>
        <w:spacing w:before="0" w:after="0"/>
      </w:pPr>
      <w:r w:rsidRPr="00E66B3C">
        <w:t xml:space="preserve">Il nous </w:t>
      </w:r>
      <w:r w:rsidR="00122D9C" w:rsidRPr="00E66B3C">
        <w:t>a</w:t>
      </w:r>
      <w:r w:rsidRPr="00E66B3C">
        <w:t xml:space="preserve"> d’abord fallu </w:t>
      </w:r>
      <w:r w:rsidR="00A93E92" w:rsidRPr="00E66B3C">
        <w:t xml:space="preserve">rassembler </w:t>
      </w:r>
      <w:r w:rsidR="00040AF9" w:rsidRPr="00E66B3C">
        <w:t xml:space="preserve">tous les éléments </w:t>
      </w:r>
      <w:r w:rsidR="00FD7F9E" w:rsidRPr="00E66B3C">
        <w:t>nécessaires soit</w:t>
      </w:r>
      <w:r w:rsidR="004644AA" w:rsidRPr="00E66B3C">
        <w:t> :</w:t>
      </w:r>
    </w:p>
    <w:p w14:paraId="59BA69A5" w14:textId="6E6037CD" w:rsidR="004644AA" w:rsidRPr="00E66B3C" w:rsidRDefault="006B408D" w:rsidP="004644AA">
      <w:pPr>
        <w:pStyle w:val="ListParagraph"/>
        <w:numPr>
          <w:ilvl w:val="0"/>
          <w:numId w:val="27"/>
        </w:numPr>
        <w:spacing w:before="0" w:after="0"/>
      </w:pPr>
      <w:r>
        <w:t>Plusieurs</w:t>
      </w:r>
      <w:r w:rsidR="0014643C" w:rsidRPr="00E66B3C">
        <w:t xml:space="preserve"> </w:t>
      </w:r>
      <w:r w:rsidR="00F50DD7" w:rsidRPr="00E66B3C">
        <w:t>capteurs d’humidités</w:t>
      </w:r>
      <w:r w:rsidR="00D35FD4" w:rsidRPr="00E66B3C">
        <w:t xml:space="preserve">, </w:t>
      </w:r>
      <w:r w:rsidR="00385546" w:rsidRPr="00E66B3C">
        <w:t>le premier</w:t>
      </w:r>
      <w:r w:rsidR="00D35FD4" w:rsidRPr="00E66B3C">
        <w:t xml:space="preserve"> </w:t>
      </w:r>
      <w:r w:rsidR="002E4FFC" w:rsidRPr="00E66B3C">
        <w:t>qui se trouve</w:t>
      </w:r>
      <w:r w:rsidR="003766A7" w:rsidRPr="00E66B3C">
        <w:t>ra</w:t>
      </w:r>
      <w:r w:rsidR="002E4FFC" w:rsidRPr="00E66B3C">
        <w:t xml:space="preserve"> juste en dessous de la surface du sol et u</w:t>
      </w:r>
      <w:r w:rsidR="00ED19D8" w:rsidRPr="00E66B3C">
        <w:t xml:space="preserve">n deuxième </w:t>
      </w:r>
      <w:r w:rsidR="00243346" w:rsidRPr="00E66B3C">
        <w:t>à cinquante centimètres plus bas</w:t>
      </w:r>
      <w:r w:rsidR="00E93138" w:rsidRPr="00E66B3C">
        <w:t xml:space="preserve">. Cette différence de profondeur nous </w:t>
      </w:r>
      <w:r w:rsidRPr="00E66B3C">
        <w:t>permet</w:t>
      </w:r>
      <w:r>
        <w:t>trai</w:t>
      </w:r>
      <w:r w:rsidR="00E93138" w:rsidRPr="00E66B3C">
        <w:t xml:space="preserve"> de </w:t>
      </w:r>
      <w:r w:rsidR="00126AC7" w:rsidRPr="00E66B3C">
        <w:t xml:space="preserve">voir </w:t>
      </w:r>
      <w:r w:rsidR="00C97B94" w:rsidRPr="00E66B3C">
        <w:t xml:space="preserve">à quelle vitesse l’eau </w:t>
      </w:r>
      <w:r w:rsidR="008D4DA9" w:rsidRPr="00E66B3C">
        <w:t>s’infiltre dans l</w:t>
      </w:r>
      <w:r w:rsidR="00781B51" w:rsidRPr="00E66B3C">
        <w:t>a terre</w:t>
      </w:r>
      <w:r w:rsidR="005C2D69">
        <w:t>, mais aussi avoir une mesure d’humidité plus précise sachant que celle en surface a tendance a varier très rapidement.</w:t>
      </w:r>
    </w:p>
    <w:p w14:paraId="30C6F975" w14:textId="6F87AA9B" w:rsidR="005C2D69" w:rsidRDefault="00B94B52" w:rsidP="004644AA">
      <w:pPr>
        <w:pStyle w:val="ListParagraph"/>
        <w:numPr>
          <w:ilvl w:val="0"/>
          <w:numId w:val="27"/>
        </w:numPr>
        <w:spacing w:before="0" w:after="0"/>
      </w:pPr>
      <w:r w:rsidRPr="00E66B3C">
        <w:t>Un</w:t>
      </w:r>
      <w:r w:rsidR="00757EFF" w:rsidRPr="00E66B3C">
        <w:t>e sonde</w:t>
      </w:r>
      <w:r w:rsidR="00866100" w:rsidRPr="00E66B3C">
        <w:t xml:space="preserve"> </w:t>
      </w:r>
      <w:r w:rsidR="00342806" w:rsidRPr="00E66B3C">
        <w:t xml:space="preserve">DS18B20 </w:t>
      </w:r>
      <w:r w:rsidR="0042279E" w:rsidRPr="00E66B3C">
        <w:t xml:space="preserve">qui mesure la température </w:t>
      </w:r>
      <w:r w:rsidR="00F97C92" w:rsidRPr="00E66B3C">
        <w:t>du sol</w:t>
      </w:r>
      <w:r w:rsidR="00C014CB" w:rsidRPr="00E66B3C">
        <w:t xml:space="preserve"> </w:t>
      </w:r>
    </w:p>
    <w:p w14:paraId="1A3F65AC" w14:textId="15E9D440" w:rsidR="008D4DA9" w:rsidRPr="00E66B3C" w:rsidRDefault="005C2D69" w:rsidP="004644AA">
      <w:pPr>
        <w:pStyle w:val="ListParagraph"/>
        <w:numPr>
          <w:ilvl w:val="0"/>
          <w:numId w:val="27"/>
        </w:numPr>
        <w:spacing w:before="0" w:after="0"/>
      </w:pPr>
      <w:r>
        <w:t xml:space="preserve">Un capteur de température AHT10 </w:t>
      </w:r>
      <w:r w:rsidR="007B4AA6">
        <w:t>mesurant la température et l’humidité de l’</w:t>
      </w:r>
    </w:p>
    <w:p w14:paraId="23545029" w14:textId="2C59E504" w:rsidR="00F97C92" w:rsidRPr="00E66B3C" w:rsidRDefault="00F66B34" w:rsidP="004644AA">
      <w:pPr>
        <w:pStyle w:val="ListParagraph"/>
        <w:numPr>
          <w:ilvl w:val="0"/>
          <w:numId w:val="27"/>
        </w:numPr>
        <w:spacing w:before="0" w:after="0"/>
      </w:pPr>
      <w:r w:rsidRPr="00E66B3C">
        <w:t>Un</w:t>
      </w:r>
      <w:r w:rsidR="006F3EFD" w:rsidRPr="00E66B3C">
        <w:t xml:space="preserve">e </w:t>
      </w:r>
      <w:r w:rsidR="00342806" w:rsidRPr="00E66B3C">
        <w:t>électrovanne</w:t>
      </w:r>
      <w:r w:rsidR="006F3EFD" w:rsidRPr="00E66B3C">
        <w:t xml:space="preserve"> </w:t>
      </w:r>
      <w:r w:rsidR="00342806" w:rsidRPr="00E66B3C">
        <w:t xml:space="preserve">12V </w:t>
      </w:r>
      <w:r w:rsidR="0039277E" w:rsidRPr="00E66B3C">
        <w:t>que nous a</w:t>
      </w:r>
      <w:r w:rsidR="00D53269" w:rsidRPr="00E66B3C">
        <w:t>llons</w:t>
      </w:r>
      <w:r w:rsidR="0039277E" w:rsidRPr="00E66B3C">
        <w:t xml:space="preserve"> reli</w:t>
      </w:r>
      <w:r w:rsidR="00D53269" w:rsidRPr="00E66B3C">
        <w:t>er</w:t>
      </w:r>
      <w:r w:rsidR="0039277E" w:rsidRPr="00E66B3C">
        <w:t xml:space="preserve"> </w:t>
      </w:r>
      <w:r w:rsidR="00914162" w:rsidRPr="00E66B3C">
        <w:t xml:space="preserve">au robinet d’arrosage du jardin de Valentin et qui </w:t>
      </w:r>
      <w:r w:rsidR="00D53269" w:rsidRPr="00E66B3C">
        <w:t>sera</w:t>
      </w:r>
      <w:r w:rsidR="001B3DFB" w:rsidRPr="00E66B3C">
        <w:t xml:space="preserve"> piloté par le </w:t>
      </w:r>
      <w:r w:rsidR="00E715BF" w:rsidRPr="00E66B3C">
        <w:t>R</w:t>
      </w:r>
      <w:r w:rsidR="001B3DFB" w:rsidRPr="00E66B3C">
        <w:t>aspberry</w:t>
      </w:r>
      <w:r w:rsidR="00E715BF" w:rsidRPr="00E66B3C">
        <w:t>. Cette vanne s</w:t>
      </w:r>
      <w:r w:rsidR="00A021F7" w:rsidRPr="00E66B3C">
        <w:t>’enclenchera</w:t>
      </w:r>
      <w:r w:rsidR="00544E23" w:rsidRPr="00E66B3C">
        <w:t xml:space="preserve">/s’éteindra </w:t>
      </w:r>
      <w:r w:rsidR="004D5E38" w:rsidRPr="00E66B3C">
        <w:t>en fonction de l’humidité</w:t>
      </w:r>
      <w:r w:rsidR="00D83779" w:rsidRPr="00E66B3C">
        <w:t xml:space="preserve"> et de</w:t>
      </w:r>
      <w:r w:rsidR="00BD7AC2" w:rsidRPr="00E66B3C">
        <w:t xml:space="preserve"> </w:t>
      </w:r>
      <w:r w:rsidR="006F3083" w:rsidRPr="00E66B3C">
        <w:t>s’il</w:t>
      </w:r>
      <w:r w:rsidR="00BD7AC2" w:rsidRPr="00E66B3C">
        <w:t xml:space="preserve"> fait jour </w:t>
      </w:r>
      <w:r w:rsidR="00F375AD" w:rsidRPr="00E66B3C">
        <w:t>ou non</w:t>
      </w:r>
      <w:r w:rsidR="00E715BF" w:rsidRPr="00E66B3C">
        <w:t xml:space="preserve">, mais </w:t>
      </w:r>
      <w:r w:rsidR="00D53269" w:rsidRPr="00E66B3C">
        <w:t>sera</w:t>
      </w:r>
      <w:r w:rsidR="00E715BF" w:rsidRPr="00E66B3C">
        <w:t xml:space="preserve"> aussi activable manuellement si besoin.</w:t>
      </w:r>
    </w:p>
    <w:p w14:paraId="1D8292B4" w14:textId="7FA5F763" w:rsidR="000E38DD" w:rsidRPr="00E66B3C" w:rsidRDefault="00850F6D" w:rsidP="00E715BF">
      <w:pPr>
        <w:pStyle w:val="ListParagraph"/>
        <w:numPr>
          <w:ilvl w:val="0"/>
          <w:numId w:val="27"/>
        </w:numPr>
        <w:spacing w:before="0" w:after="0"/>
      </w:pPr>
      <w:r w:rsidRPr="00E66B3C">
        <w:t>Pour finir, plusieurs</w:t>
      </w:r>
      <w:r w:rsidR="00381851" w:rsidRPr="00E66B3C">
        <w:t xml:space="preserve"> </w:t>
      </w:r>
      <w:r w:rsidR="00CF267C" w:rsidRPr="00E66B3C">
        <w:t>petits éléments c</w:t>
      </w:r>
      <w:r w:rsidR="00CB2CEA">
        <w:t>o</w:t>
      </w:r>
      <w:r w:rsidR="00CF267C" w:rsidRPr="00E66B3C">
        <w:t>mme</w:t>
      </w:r>
      <w:r w:rsidR="00A030A1" w:rsidRPr="00E66B3C">
        <w:t xml:space="preserve"> de</w:t>
      </w:r>
      <w:r w:rsidR="00A03479" w:rsidRPr="00E66B3C">
        <w:t>s</w:t>
      </w:r>
      <w:r w:rsidR="00A030A1" w:rsidRPr="00E66B3C">
        <w:t xml:space="preserve"> </w:t>
      </w:r>
      <w:r w:rsidR="00C04DC9" w:rsidRPr="00E66B3C">
        <w:t>LEDs, de</w:t>
      </w:r>
      <w:r w:rsidR="00A03479" w:rsidRPr="00E66B3C">
        <w:t>s</w:t>
      </w:r>
      <w:r w:rsidR="00C04DC9" w:rsidRPr="00E66B3C">
        <w:t xml:space="preserve"> </w:t>
      </w:r>
      <w:r w:rsidR="00A033A9" w:rsidRPr="00E66B3C">
        <w:t>relais</w:t>
      </w:r>
      <w:r w:rsidR="00323EAC" w:rsidRPr="00E66B3C">
        <w:t xml:space="preserve">, </w:t>
      </w:r>
      <w:r w:rsidR="00A03479" w:rsidRPr="00E66B3C">
        <w:t>des</w:t>
      </w:r>
      <w:r w:rsidR="00D34F42" w:rsidRPr="00E66B3C">
        <w:t xml:space="preserve"> </w:t>
      </w:r>
      <w:r w:rsidR="007E394A" w:rsidRPr="00E66B3C">
        <w:t>cartes d</w:t>
      </w:r>
      <w:r w:rsidR="007A4EC7" w:rsidRPr="00E66B3C">
        <w:t>e montage</w:t>
      </w:r>
      <w:r w:rsidR="00AD082C" w:rsidRPr="00E66B3C">
        <w:t xml:space="preserve"> rapide</w:t>
      </w:r>
      <w:r w:rsidR="00F85EB6" w:rsidRPr="00E66B3C">
        <w:t xml:space="preserve">, </w:t>
      </w:r>
      <w:r w:rsidR="00124751" w:rsidRPr="00E66B3C">
        <w:t xml:space="preserve">etc..  </w:t>
      </w:r>
    </w:p>
    <w:p w14:paraId="21AAC04F" w14:textId="77777777" w:rsidR="005A32D2" w:rsidRPr="00E66B3C" w:rsidRDefault="005A32D2" w:rsidP="005A32D2">
      <w:pPr>
        <w:spacing w:before="0" w:after="0"/>
        <w:rPr>
          <w:color w:val="FF0000"/>
        </w:rPr>
      </w:pPr>
    </w:p>
    <w:p w14:paraId="19947C9C" w14:textId="640A157B" w:rsidR="00D7679B" w:rsidRPr="00E66B3C" w:rsidRDefault="0053638A" w:rsidP="005A32D2">
      <w:pPr>
        <w:spacing w:before="0" w:after="0"/>
      </w:pPr>
      <w:r>
        <w:t>Le schéma du circuit</w:t>
      </w:r>
      <w:r w:rsidR="00C9710E">
        <w:t xml:space="preserve"> est disponible en </w:t>
      </w:r>
      <w:r w:rsidR="00EC0E1A">
        <w:fldChar w:fldCharType="begin"/>
      </w:r>
      <w:r w:rsidR="00EC0E1A">
        <w:instrText xml:space="preserve"> REF _Ref73898944 \w \h </w:instrText>
      </w:r>
      <w:r w:rsidR="00EC0E1A">
        <w:fldChar w:fldCharType="separate"/>
      </w:r>
      <w:r w:rsidR="00C01B4B">
        <w:t xml:space="preserve">Annexe A - </w:t>
      </w:r>
      <w:r w:rsidR="00EC0E1A">
        <w:fldChar w:fldCharType="end"/>
      </w:r>
      <w:r w:rsidR="00DE56CA">
        <w:t xml:space="preserve">. Nous l’avons beaucoup utilisé une fois le boîtier installé </w:t>
      </w:r>
      <w:r w:rsidR="00347A64">
        <w:t xml:space="preserve">pour </w:t>
      </w:r>
      <w:r w:rsidR="00103417">
        <w:t xml:space="preserve">que les liens entre le </w:t>
      </w:r>
      <w:r w:rsidR="002D4858">
        <w:t>R</w:t>
      </w:r>
      <w:r w:rsidR="00103417">
        <w:t>aspberry pi et la programmation soient justes.</w:t>
      </w:r>
    </w:p>
    <w:p w14:paraId="7D4B19BE" w14:textId="77777777" w:rsidR="00D7679B" w:rsidRPr="00E66B3C" w:rsidRDefault="00D7679B" w:rsidP="005A32D2">
      <w:pPr>
        <w:spacing w:before="0" w:after="0"/>
      </w:pPr>
    </w:p>
    <w:p w14:paraId="5010DD2A" w14:textId="4A758BFD" w:rsidR="00645AA8" w:rsidRPr="00E66B3C" w:rsidRDefault="00220039" w:rsidP="005A32D2">
      <w:pPr>
        <w:spacing w:before="0" w:after="0"/>
      </w:pPr>
      <w:r>
        <w:rPr>
          <w:noProof/>
        </w:rPr>
        <mc:AlternateContent>
          <mc:Choice Requires="wpg">
            <w:drawing>
              <wp:anchor distT="0" distB="0" distL="114300" distR="114300" simplePos="0" relativeHeight="251658243" behindDoc="0" locked="0" layoutInCell="1" allowOverlap="1" wp14:anchorId="3E5EB89E" wp14:editId="4D164D20">
                <wp:simplePos x="0" y="0"/>
                <wp:positionH relativeFrom="column">
                  <wp:posOffset>4466456</wp:posOffset>
                </wp:positionH>
                <wp:positionV relativeFrom="paragraph">
                  <wp:posOffset>1080069</wp:posOffset>
                </wp:positionV>
                <wp:extent cx="1943100" cy="1640205"/>
                <wp:effectExtent l="0" t="0" r="0" b="0"/>
                <wp:wrapTopAndBottom/>
                <wp:docPr id="104" name="Group 104"/>
                <wp:cNvGraphicFramePr/>
                <a:graphic xmlns:a="http://schemas.openxmlformats.org/drawingml/2006/main">
                  <a:graphicData uri="http://schemas.microsoft.com/office/word/2010/wordprocessingGroup">
                    <wpg:wgp>
                      <wpg:cNvGrpSpPr/>
                      <wpg:grpSpPr>
                        <a:xfrm>
                          <a:off x="0" y="0"/>
                          <a:ext cx="1943100" cy="1640205"/>
                          <a:chOff x="0" y="-133685"/>
                          <a:chExt cx="1943603" cy="1640264"/>
                        </a:xfrm>
                      </wpg:grpSpPr>
                      <pic:pic xmlns:pic="http://schemas.openxmlformats.org/drawingml/2006/picture">
                        <pic:nvPicPr>
                          <pic:cNvPr id="102" name="Picture 10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33685"/>
                            <a:ext cx="1943603" cy="1295735"/>
                          </a:xfrm>
                          <a:prstGeom prst="rect">
                            <a:avLst/>
                          </a:prstGeom>
                          <a:noFill/>
                          <a:ln>
                            <a:noFill/>
                          </a:ln>
                        </pic:spPr>
                      </pic:pic>
                      <wps:wsp>
                        <wps:cNvPr id="103" name="Text Box 103"/>
                        <wps:cNvSpPr txBox="1"/>
                        <wps:spPr>
                          <a:xfrm>
                            <a:off x="0" y="1218924"/>
                            <a:ext cx="1943100" cy="287655"/>
                          </a:xfrm>
                          <a:prstGeom prst="rect">
                            <a:avLst/>
                          </a:prstGeom>
                          <a:solidFill>
                            <a:prstClr val="white"/>
                          </a:solidFill>
                          <a:ln>
                            <a:noFill/>
                          </a:ln>
                        </wps:spPr>
                        <wps:txbx>
                          <w:txbxContent>
                            <w:p w14:paraId="49BDB917" w14:textId="40F85B1A" w:rsidR="00220039" w:rsidRPr="000C504F" w:rsidRDefault="00220039" w:rsidP="00220039">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01B4B">
                                <w:rPr>
                                  <w:noProof/>
                                </w:rPr>
                                <w:t>1</w:t>
                              </w:r>
                              <w:r>
                                <w:fldChar w:fldCharType="end"/>
                              </w:r>
                              <w:r>
                                <w:t xml:space="preserve"> - Boîtier ouvert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E5EB89E" id="Group 104" o:spid="_x0000_s1026" style="position:absolute;left:0;text-align:left;margin-left:351.7pt;margin-top:85.05pt;width:153pt;height:129.15pt;z-index:251658243;mso-width-relative:margin;mso-height-relative:margin" coordorigin=",-1336" coordsize="19436,16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">
                <v:shape id="Picture 102" o:spid="_x0000_s1027" type="#_x0000_t75" style="position:absolute;top:-1336;width:19436;height:1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">
                  <v:imagedata r:id="rId15" o:title=""/>
                </v:shape>
                <v:shapetype id="_x0000_t202" coordsize="21600,21600" o:spt="202" path="m,l,21600r21600,l21600,xe">
                  <v:stroke joinstyle="miter"/>
                  <v:path gradientshapeok="t" o:connecttype="rect"/>
                </v:shapetype>
                <v:shape id="Text Box 103" o:spid="_x0000_s1028" type="#_x0000_t202" style="position:absolute;top:12189;width:19431;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" stroked="f">
                  <v:textbox style="mso-fit-shape-to-text:t" inset="0,0,0,0">
                    <w:txbxContent>
                      <w:p w14:paraId="49BDB917" w14:textId="40F85B1A" w:rsidR="00220039" w:rsidRPr="000C504F" w:rsidRDefault="00220039" w:rsidP="00220039">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01B4B">
                          <w:rPr>
                            <w:noProof/>
                          </w:rPr>
                          <w:t>1</w:t>
                        </w:r>
                        <w:r>
                          <w:fldChar w:fldCharType="end"/>
                        </w:r>
                        <w:r>
                          <w:t xml:space="preserve"> - Boîtier ouvert</w:t>
                        </w:r>
                      </w:p>
                    </w:txbxContent>
                  </v:textbox>
                </v:shape>
                <w10:wrap type="topAndBottom"/>
              </v:group>
            </w:pict>
          </mc:Fallback>
        </mc:AlternateContent>
      </w:r>
      <w:r>
        <w:rPr>
          <w:noProof/>
        </w:rPr>
        <mc:AlternateContent>
          <mc:Choice Requires="wpg">
            <w:drawing>
              <wp:anchor distT="0" distB="0" distL="114300" distR="114300" simplePos="0" relativeHeight="251658241" behindDoc="0" locked="0" layoutInCell="1" allowOverlap="1" wp14:anchorId="2EE05A5F" wp14:editId="6B99A7E7">
                <wp:simplePos x="0" y="0"/>
                <wp:positionH relativeFrom="column">
                  <wp:posOffset>2129790</wp:posOffset>
                </wp:positionH>
                <wp:positionV relativeFrom="paragraph">
                  <wp:posOffset>1081171</wp:posOffset>
                </wp:positionV>
                <wp:extent cx="2122805" cy="1640205"/>
                <wp:effectExtent l="0" t="0" r="0" b="0"/>
                <wp:wrapSquare wrapText="bothSides"/>
                <wp:docPr id="105" name="Group 105"/>
                <wp:cNvGraphicFramePr/>
                <a:graphic xmlns:a="http://schemas.openxmlformats.org/drawingml/2006/main">
                  <a:graphicData uri="http://schemas.microsoft.com/office/word/2010/wordprocessingGroup">
                    <wpg:wgp>
                      <wpg:cNvGrpSpPr/>
                      <wpg:grpSpPr>
                        <a:xfrm>
                          <a:off x="0" y="0"/>
                          <a:ext cx="2122805" cy="1640205"/>
                          <a:chOff x="0" y="0"/>
                          <a:chExt cx="2122906" cy="1640205"/>
                        </a:xfrm>
                      </wpg:grpSpPr>
                      <pic:pic xmlns:pic="http://schemas.openxmlformats.org/drawingml/2006/picture">
                        <pic:nvPicPr>
                          <pic:cNvPr id="98" name="Picture 98"/>
                          <pic:cNvPicPr>
                            <a:picLocks noChangeAspect="1"/>
                          </pic:cNvPicPr>
                        </pic:nvPicPr>
                        <pic:blipFill rotWithShape="1">
                          <a:blip r:embed="rId16" cstate="print">
                            <a:extLst>
                              <a:ext uri="{28A0092B-C50C-407E-A947-70E740481C1C}">
                                <a14:useLocalDpi xmlns:a14="http://schemas.microsoft.com/office/drawing/2010/main" val="0"/>
                              </a:ext>
                            </a:extLst>
                          </a:blip>
                          <a:srcRect l="31238" b="21359"/>
                          <a:stretch/>
                        </pic:blipFill>
                        <pic:spPr bwMode="auto">
                          <a:xfrm>
                            <a:off x="0" y="0"/>
                            <a:ext cx="2019935" cy="1298575"/>
                          </a:xfrm>
                          <a:prstGeom prst="rect">
                            <a:avLst/>
                          </a:prstGeom>
                          <a:noFill/>
                          <a:ln>
                            <a:noFill/>
                          </a:ln>
                          <a:extLst>
                            <a:ext uri="{53640926-AAD7-44D8-BBD7-CCE9431645EC}">
                              <a14:shadowObscured xmlns:a14="http://schemas.microsoft.com/office/drawing/2010/main"/>
                            </a:ext>
                          </a:extLst>
                        </pic:spPr>
                      </pic:pic>
                      <wps:wsp>
                        <wps:cNvPr id="100" name="Text Box 100"/>
                        <wps:cNvSpPr txBox="1"/>
                        <wps:spPr>
                          <a:xfrm>
                            <a:off x="0" y="1352550"/>
                            <a:ext cx="2122906" cy="287655"/>
                          </a:xfrm>
                          <a:prstGeom prst="rect">
                            <a:avLst/>
                          </a:prstGeom>
                          <a:solidFill>
                            <a:prstClr val="white"/>
                          </a:solidFill>
                          <a:ln>
                            <a:noFill/>
                          </a:ln>
                        </wps:spPr>
                        <wps:txbx>
                          <w:txbxContent>
                            <w:p w14:paraId="68E20D1A" w14:textId="708F74B8" w:rsidR="00551C2F" w:rsidRPr="00005B6A" w:rsidRDefault="00551C2F" w:rsidP="00220039">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01B4B">
                                <w:rPr>
                                  <w:noProof/>
                                </w:rPr>
                                <w:t>2</w:t>
                              </w:r>
                              <w:r>
                                <w:fldChar w:fldCharType="end"/>
                              </w:r>
                              <w:r>
                                <w:t xml:space="preserve"> - Boîtier de contrôle fermé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EE05A5F" id="Group 105" o:spid="_x0000_s1029" style="position:absolute;left:0;text-align:left;margin-left:167.7pt;margin-top:85.15pt;width:167.15pt;height:129.15pt;z-index:251658241;mso-width-relative:margin" coordsize="21229,16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">
                <v:shape id="Picture 98" o:spid="_x0000_s1030" type="#_x0000_t75" style="position:absolute;width:20199;height:12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">
                  <v:imagedata r:id="rId17" o:title="" cropbottom="13998f" cropleft="20472f"/>
                </v:shape>
                <v:shape id="Text Box 100" o:spid="_x0000_s1031" type="#_x0000_t202" style="position:absolute;top:13525;width:2122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l2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Lw5RmZQC+vAAAA//8DAFBLAQItABQABgAIAAAAIQDb4fbL7gAAAIUBAAATAAAAAAAA&#10;AAAAAAAAAAAAAABbQ29udGVudF9UeXBlc10ueG1sUEsBAi0AFAAGAAgAAAAhAFr0LFu/AAAAFQEA&#10;AAsAAAAAAAAAAAAAAAAAHwEAAF9yZWxzLy5yZWxzUEsBAi0AFAAGAAgAAAAhAJO2KXbHAAAA3AAA&#10;AA8AAAAAAAAAAAAAAAAABwIAAGRycy9kb3ducmV2LnhtbFBLBQYAAAAAAwADALcAAAD7AgAAAAA=&#10;" stroked="f">
                  <v:textbox style="mso-fit-shape-to-text:t" inset="0,0,0,0">
                    <w:txbxContent>
                      <w:p w14:paraId="68E20D1A" w14:textId="708F74B8" w:rsidR="00551C2F" w:rsidRPr="00005B6A" w:rsidRDefault="00551C2F" w:rsidP="00220039">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01B4B">
                          <w:rPr>
                            <w:noProof/>
                          </w:rPr>
                          <w:t>2</w:t>
                        </w:r>
                        <w:r>
                          <w:fldChar w:fldCharType="end"/>
                        </w:r>
                        <w:r>
                          <w:t xml:space="preserve"> - Boîtier de contrôle fermé</w:t>
                        </w:r>
                      </w:p>
                    </w:txbxContent>
                  </v:textbox>
                </v:shape>
                <w10:wrap type="square"/>
              </v:group>
            </w:pict>
          </mc:Fallback>
        </mc:AlternateContent>
      </w:r>
      <w:r>
        <w:rPr>
          <w:noProof/>
        </w:rPr>
        <mc:AlternateContent>
          <mc:Choice Requires="wpg">
            <w:drawing>
              <wp:anchor distT="0" distB="0" distL="114300" distR="114300" simplePos="0" relativeHeight="251658242" behindDoc="0" locked="0" layoutInCell="1" allowOverlap="1" wp14:anchorId="3FC0A1E8" wp14:editId="00CB3C9D">
                <wp:simplePos x="0" y="0"/>
                <wp:positionH relativeFrom="column">
                  <wp:posOffset>12499</wp:posOffset>
                </wp:positionH>
                <wp:positionV relativeFrom="paragraph">
                  <wp:posOffset>749033</wp:posOffset>
                </wp:positionV>
                <wp:extent cx="1819910" cy="1971675"/>
                <wp:effectExtent l="0" t="0" r="8890" b="9525"/>
                <wp:wrapTopAndBottom/>
                <wp:docPr id="106" name="Group 106"/>
                <wp:cNvGraphicFramePr/>
                <a:graphic xmlns:a="http://schemas.openxmlformats.org/drawingml/2006/main">
                  <a:graphicData uri="http://schemas.microsoft.com/office/word/2010/wordprocessingGroup">
                    <wpg:wgp>
                      <wpg:cNvGrpSpPr/>
                      <wpg:grpSpPr>
                        <a:xfrm>
                          <a:off x="0" y="0"/>
                          <a:ext cx="1819910" cy="1971675"/>
                          <a:chOff x="0" y="0"/>
                          <a:chExt cx="1819910" cy="1971675"/>
                        </a:xfrm>
                      </wpg:grpSpPr>
                      <pic:pic xmlns:pic="http://schemas.openxmlformats.org/drawingml/2006/picture">
                        <pic:nvPicPr>
                          <pic:cNvPr id="99" name="Picture 99"/>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9910" cy="1630680"/>
                          </a:xfrm>
                          <a:prstGeom prst="rect">
                            <a:avLst/>
                          </a:prstGeom>
                          <a:noFill/>
                          <a:ln>
                            <a:noFill/>
                          </a:ln>
                        </pic:spPr>
                      </pic:pic>
                      <wps:wsp>
                        <wps:cNvPr id="101" name="Text Box 101"/>
                        <wps:cNvSpPr txBox="1"/>
                        <wps:spPr>
                          <a:xfrm>
                            <a:off x="0" y="1684020"/>
                            <a:ext cx="1819910" cy="287655"/>
                          </a:xfrm>
                          <a:prstGeom prst="rect">
                            <a:avLst/>
                          </a:prstGeom>
                          <a:solidFill>
                            <a:prstClr val="white"/>
                          </a:solidFill>
                          <a:ln>
                            <a:noFill/>
                          </a:ln>
                        </wps:spPr>
                        <wps:txbx>
                          <w:txbxContent>
                            <w:p w14:paraId="3BE2E716" w14:textId="06BC3736" w:rsidR="00551C2F" w:rsidRPr="00485B95" w:rsidRDefault="00551C2F" w:rsidP="00220039">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01B4B">
                                <w:rPr>
                                  <w:noProof/>
                                </w:rPr>
                                <w:t>3</w:t>
                              </w:r>
                              <w:r>
                                <w:fldChar w:fldCharType="end"/>
                              </w:r>
                              <w:r>
                                <w:t xml:space="preserve"> - Electrovanne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C0A1E8" id="Group 106" o:spid="_x0000_s1032" style="position:absolute;left:0;text-align:left;margin-left:1pt;margin-top:59pt;width:143.3pt;height:155.25pt;z-index:251658242" coordsize="18199,19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">
                <v:shape id="Picture 99" o:spid="_x0000_s1033" type="#_x0000_t75" style="position:absolute;width:18199;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">
                  <v:imagedata r:id="rId19" o:title=""/>
                </v:shape>
                <v:shape id="Text Box 101" o:spid="_x0000_s1034" type="#_x0000_t202" style="position:absolute;top:16840;width:18199;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3BE2E716" w14:textId="06BC3736" w:rsidR="00551C2F" w:rsidRPr="00485B95" w:rsidRDefault="00551C2F" w:rsidP="00220039">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01B4B">
                          <w:rPr>
                            <w:noProof/>
                          </w:rPr>
                          <w:t>3</w:t>
                        </w:r>
                        <w:r>
                          <w:fldChar w:fldCharType="end"/>
                        </w:r>
                        <w:r>
                          <w:t xml:space="preserve"> - Electrovanne</w:t>
                        </w:r>
                      </w:p>
                    </w:txbxContent>
                  </v:textbox>
                </v:shape>
                <w10:wrap type="topAndBottom"/>
              </v:group>
            </w:pict>
          </mc:Fallback>
        </mc:AlternateContent>
      </w:r>
      <w:r w:rsidR="002D4858">
        <w:t>Nous avons ensuite monté le</w:t>
      </w:r>
      <w:r w:rsidR="00002D6E" w:rsidRPr="00E66B3C">
        <w:t xml:space="preserve"> circuit</w:t>
      </w:r>
      <w:r w:rsidR="00D436CE">
        <w:t xml:space="preserve"> et le</w:t>
      </w:r>
      <w:r w:rsidR="00002D6E" w:rsidRPr="00E66B3C">
        <w:t xml:space="preserve"> boitier ainsi que </w:t>
      </w:r>
      <w:r w:rsidR="00D436CE">
        <w:t xml:space="preserve">mis </w:t>
      </w:r>
      <w:r w:rsidR="00002D6E" w:rsidRPr="00E66B3C">
        <w:t xml:space="preserve">en place </w:t>
      </w:r>
      <w:r w:rsidR="00D436CE">
        <w:t>le</w:t>
      </w:r>
      <w:r w:rsidR="003766A7" w:rsidRPr="00E66B3C">
        <w:t xml:space="preserve"> tuyau et </w:t>
      </w:r>
      <w:r w:rsidR="00D436CE">
        <w:t>les</w:t>
      </w:r>
      <w:r w:rsidR="003766A7" w:rsidRPr="00E66B3C">
        <w:t xml:space="preserve"> capteurs</w:t>
      </w:r>
      <w:r w:rsidR="00B92A87" w:rsidRPr="00E66B3C">
        <w:t>. Pour ce faire, nous</w:t>
      </w:r>
      <w:r w:rsidR="00761E7D" w:rsidRPr="00E66B3C">
        <w:t xml:space="preserve"> avons soudé </w:t>
      </w:r>
      <w:r w:rsidR="00654201" w:rsidRPr="00E66B3C">
        <w:t xml:space="preserve">et relié les différents éléments sur </w:t>
      </w:r>
      <w:r w:rsidR="00AD082C" w:rsidRPr="00E66B3C">
        <w:t>des petites plaques de montage</w:t>
      </w:r>
      <w:r w:rsidR="00645AA8" w:rsidRPr="00E66B3C">
        <w:t xml:space="preserve"> rapide</w:t>
      </w:r>
      <w:r w:rsidR="00E37BBA" w:rsidRPr="00E66B3C">
        <w:t>, que nous avons ensuite fixé à l’intérieur d’un boitier en bois</w:t>
      </w:r>
      <w:r w:rsidR="004928E3" w:rsidRPr="00E66B3C">
        <w:t xml:space="preserve"> avec le Raspberry. Nous avons relié le boit</w:t>
      </w:r>
      <w:r w:rsidR="00EC5021" w:rsidRPr="00E66B3C">
        <w:t>ier aux capteurs et à la vanne comme le montre les image</w:t>
      </w:r>
      <w:r w:rsidR="00CB2CEA">
        <w:t>s</w:t>
      </w:r>
      <w:r w:rsidR="00EC5021" w:rsidRPr="00E66B3C">
        <w:t xml:space="preserve"> ci-dessous :</w:t>
      </w:r>
    </w:p>
    <w:p w14:paraId="14B23D6E" w14:textId="487A46A2" w:rsidR="003A7154" w:rsidRPr="00E66B3C" w:rsidRDefault="00642D9F" w:rsidP="005A32D2">
      <w:pPr>
        <w:spacing w:before="0" w:after="0"/>
      </w:pPr>
      <w:r>
        <w:rPr>
          <w:noProof/>
        </w:rPr>
        <mc:AlternateContent>
          <mc:Choice Requires="wpg">
            <w:drawing>
              <wp:anchor distT="0" distB="0" distL="114300" distR="114300" simplePos="0" relativeHeight="251658245" behindDoc="0" locked="0" layoutInCell="1" allowOverlap="1" wp14:anchorId="15F49D01" wp14:editId="708B3B08">
                <wp:simplePos x="0" y="0"/>
                <wp:positionH relativeFrom="column">
                  <wp:posOffset>3007026</wp:posOffset>
                </wp:positionH>
                <wp:positionV relativeFrom="paragraph">
                  <wp:posOffset>2240046</wp:posOffset>
                </wp:positionV>
                <wp:extent cx="2983230" cy="2025015"/>
                <wp:effectExtent l="0" t="0" r="7620" b="0"/>
                <wp:wrapTopAndBottom/>
                <wp:docPr id="112" name="Group 112"/>
                <wp:cNvGraphicFramePr/>
                <a:graphic xmlns:a="http://schemas.openxmlformats.org/drawingml/2006/main">
                  <a:graphicData uri="http://schemas.microsoft.com/office/word/2010/wordprocessingGroup">
                    <wpg:wgp>
                      <wpg:cNvGrpSpPr/>
                      <wpg:grpSpPr>
                        <a:xfrm>
                          <a:off x="0" y="0"/>
                          <a:ext cx="2983230" cy="2025015"/>
                          <a:chOff x="0" y="0"/>
                          <a:chExt cx="2983230" cy="2025015"/>
                        </a:xfrm>
                      </wpg:grpSpPr>
                      <pic:pic xmlns:pic="http://schemas.openxmlformats.org/drawingml/2006/picture">
                        <pic:nvPicPr>
                          <pic:cNvPr id="110" name="Picture 11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230" cy="1677670"/>
                          </a:xfrm>
                          <a:prstGeom prst="rect">
                            <a:avLst/>
                          </a:prstGeom>
                          <a:noFill/>
                          <a:ln>
                            <a:noFill/>
                          </a:ln>
                        </pic:spPr>
                      </pic:pic>
                      <wps:wsp>
                        <wps:cNvPr id="111" name="Text Box 111"/>
                        <wps:cNvSpPr txBox="1"/>
                        <wps:spPr>
                          <a:xfrm>
                            <a:off x="0" y="1737360"/>
                            <a:ext cx="2983230" cy="287655"/>
                          </a:xfrm>
                          <a:prstGeom prst="rect">
                            <a:avLst/>
                          </a:prstGeom>
                          <a:solidFill>
                            <a:prstClr val="white"/>
                          </a:solidFill>
                          <a:ln>
                            <a:noFill/>
                          </a:ln>
                        </wps:spPr>
                        <wps:txbx>
                          <w:txbxContent>
                            <w:p w14:paraId="39F91E14" w14:textId="3E7CC2DA" w:rsidR="00642D9F" w:rsidRPr="00B4486C" w:rsidRDefault="00642D9F" w:rsidP="00642D9F">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01B4B">
                                <w:rPr>
                                  <w:noProof/>
                                </w:rPr>
                                <w:t>4</w:t>
                              </w:r>
                              <w:r>
                                <w:fldChar w:fldCharType="end"/>
                              </w:r>
                              <w:r>
                                <w:t xml:space="preserve"> - Vue de l'arrosage par le haut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F49D01" id="Group 112" o:spid="_x0000_s1035" style="position:absolute;left:0;text-align:left;margin-left:236.75pt;margin-top:176.4pt;width:234.9pt;height:159.45pt;z-index:251658245" coordsize="29832,20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">
                <v:shape id="Picture 110" o:spid="_x0000_s1036" type="#_x0000_t75" style="position:absolute;width:29832;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">
                  <v:imagedata r:id="rId21" o:title=""/>
                </v:shape>
                <v:shape id="Text Box 111" o:spid="_x0000_s1037" type="#_x0000_t202" style="position:absolute;top:17373;width:2983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39F91E14" w14:textId="3E7CC2DA" w:rsidR="00642D9F" w:rsidRPr="00B4486C" w:rsidRDefault="00642D9F" w:rsidP="00642D9F">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01B4B">
                          <w:rPr>
                            <w:noProof/>
                          </w:rPr>
                          <w:t>4</w:t>
                        </w:r>
                        <w:r>
                          <w:fldChar w:fldCharType="end"/>
                        </w:r>
                        <w:r>
                          <w:t xml:space="preserve"> - Vue de l'arrosage par le haut</w:t>
                        </w:r>
                      </w:p>
                    </w:txbxContent>
                  </v:textbox>
                </v:shape>
                <w10:wrap type="topAndBottom"/>
              </v:group>
            </w:pict>
          </mc:Fallback>
        </mc:AlternateContent>
      </w:r>
      <w:r>
        <w:rPr>
          <w:noProof/>
        </w:rPr>
        <w:t xml:space="preserve"> </w:t>
      </w:r>
      <w:r w:rsidR="00A42052">
        <w:rPr>
          <w:noProof/>
        </w:rPr>
        <mc:AlternateContent>
          <mc:Choice Requires="wpg">
            <w:drawing>
              <wp:anchor distT="0" distB="0" distL="114300" distR="114300" simplePos="0" relativeHeight="251658244" behindDoc="0" locked="0" layoutInCell="1" allowOverlap="1" wp14:anchorId="2BDE2C98" wp14:editId="439EC579">
                <wp:simplePos x="0" y="0"/>
                <wp:positionH relativeFrom="column">
                  <wp:posOffset>1805</wp:posOffset>
                </wp:positionH>
                <wp:positionV relativeFrom="paragraph">
                  <wp:posOffset>2277478</wp:posOffset>
                </wp:positionV>
                <wp:extent cx="2363470" cy="2078990"/>
                <wp:effectExtent l="0" t="0" r="0" b="0"/>
                <wp:wrapTopAndBottom/>
                <wp:docPr id="109" name="Group 109"/>
                <wp:cNvGraphicFramePr/>
                <a:graphic xmlns:a="http://schemas.openxmlformats.org/drawingml/2006/main">
                  <a:graphicData uri="http://schemas.microsoft.com/office/word/2010/wordprocessingGroup">
                    <wpg:wgp>
                      <wpg:cNvGrpSpPr/>
                      <wpg:grpSpPr>
                        <a:xfrm>
                          <a:off x="0" y="0"/>
                          <a:ext cx="2363470" cy="2078990"/>
                          <a:chOff x="0" y="0"/>
                          <a:chExt cx="2363470" cy="2078990"/>
                        </a:xfrm>
                      </wpg:grpSpPr>
                      <pic:pic xmlns:pic="http://schemas.openxmlformats.org/drawingml/2006/picture">
                        <pic:nvPicPr>
                          <pic:cNvPr id="107" name="Picture 10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3470" cy="1575435"/>
                          </a:xfrm>
                          <a:prstGeom prst="rect">
                            <a:avLst/>
                          </a:prstGeom>
                          <a:noFill/>
                          <a:ln>
                            <a:noFill/>
                          </a:ln>
                        </pic:spPr>
                      </pic:pic>
                      <wps:wsp>
                        <wps:cNvPr id="108" name="Text Box 108"/>
                        <wps:cNvSpPr txBox="1"/>
                        <wps:spPr>
                          <a:xfrm>
                            <a:off x="0" y="1630680"/>
                            <a:ext cx="2363470" cy="448310"/>
                          </a:xfrm>
                          <a:prstGeom prst="rect">
                            <a:avLst/>
                          </a:prstGeom>
                          <a:solidFill>
                            <a:prstClr val="white"/>
                          </a:solidFill>
                          <a:ln>
                            <a:noFill/>
                          </a:ln>
                        </wps:spPr>
                        <wps:txbx>
                          <w:txbxContent>
                            <w:p w14:paraId="7776C9FC" w14:textId="1EF1AF74" w:rsidR="00A42052" w:rsidRPr="0030498A" w:rsidRDefault="00A42052" w:rsidP="00A42052">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01B4B">
                                <w:rPr>
                                  <w:noProof/>
                                </w:rPr>
                                <w:t>5</w:t>
                              </w:r>
                              <w:r>
                                <w:fldChar w:fldCharType="end"/>
                              </w:r>
                              <w:r>
                                <w:t xml:space="preserve"> - Capteur capacitif installé dans la terre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DE2C98" id="Group 109" o:spid="_x0000_s1038" style="position:absolute;left:0;text-align:left;margin-left:.15pt;margin-top:179.35pt;width:186.1pt;height:163.7pt;z-index:251658244" coordsize="23634,207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">
                <v:shape id="Picture 107" o:spid="_x0000_s1039" type="#_x0000_t75" style="position:absolute;width:23634;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">
                  <v:imagedata r:id="rId23" o:title=""/>
                </v:shape>
                <v:shape id="Text Box 108" o:spid="_x0000_s1040" type="#_x0000_t202" style="position:absolute;top:16306;width:23634;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CVw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Jo5RmZQC+vAAAA//8DAFBLAQItABQABgAIAAAAIQDb4fbL7gAAAIUBAAATAAAAAAAA&#10;AAAAAAAAAAAAAABbQ29udGVudF9UeXBlc10ueG1sUEsBAi0AFAAGAAgAAAAhAFr0LFu/AAAAFQEA&#10;AAsAAAAAAAAAAAAAAAAAHwEAAF9yZWxzLy5yZWxzUEsBAi0AFAAGAAgAAAAhAG3AJXDHAAAA3AAA&#10;AA8AAAAAAAAAAAAAAAAABwIAAGRycy9kb3ducmV2LnhtbFBLBQYAAAAAAwADALcAAAD7AgAAAAA=&#10;" stroked="f">
                  <v:textbox style="mso-fit-shape-to-text:t" inset="0,0,0,0">
                    <w:txbxContent>
                      <w:p w14:paraId="7776C9FC" w14:textId="1EF1AF74" w:rsidR="00A42052" w:rsidRPr="0030498A" w:rsidRDefault="00A42052" w:rsidP="00A42052">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01B4B">
                          <w:rPr>
                            <w:noProof/>
                          </w:rPr>
                          <w:t>5</w:t>
                        </w:r>
                        <w:r>
                          <w:fldChar w:fldCharType="end"/>
                        </w:r>
                        <w:r>
                          <w:t xml:space="preserve"> - Capteur capacitif installé dans la terre</w:t>
                        </w:r>
                      </w:p>
                    </w:txbxContent>
                  </v:textbox>
                </v:shape>
                <w10:wrap type="topAndBottom"/>
              </v:group>
            </w:pict>
          </mc:Fallback>
        </mc:AlternateContent>
      </w:r>
    </w:p>
    <w:p w14:paraId="12A34BB6" w14:textId="255DC62A" w:rsidR="000F7C37" w:rsidRPr="00D436CE" w:rsidRDefault="0064760D" w:rsidP="00D436CE">
      <w:pPr>
        <w:pStyle w:val="Heading1"/>
        <w:rPr>
          <w:rFonts w:ascii="Constantia" w:hAnsi="Constantia"/>
        </w:rPr>
      </w:pPr>
      <w:bookmarkStart w:id="11" w:name="_Toc73271027"/>
      <w:bookmarkStart w:id="12" w:name="_Toc73915559"/>
      <w:r>
        <w:t>A</w:t>
      </w:r>
      <w:r w:rsidR="0048692E" w:rsidRPr="00E66B3C">
        <w:t>cquisition</w:t>
      </w:r>
      <w:r w:rsidR="669AA9CF" w:rsidRPr="00E66B3C">
        <w:t xml:space="preserve"> des données</w:t>
      </w:r>
      <w:bookmarkEnd w:id="11"/>
      <w:bookmarkEnd w:id="12"/>
    </w:p>
    <w:p w14:paraId="3A40DEA4" w14:textId="4C7B3F4D" w:rsidR="002146A9" w:rsidRPr="00E66B3C" w:rsidRDefault="002146A9" w:rsidP="002146A9">
      <w:pPr>
        <w:pStyle w:val="Heading2"/>
      </w:pPr>
      <w:bookmarkStart w:id="13" w:name="_Toc73915560"/>
      <w:r w:rsidRPr="00E66B3C">
        <w:t>Mesure</w:t>
      </w:r>
      <w:r w:rsidR="00090A81">
        <w:t xml:space="preserve"> </w:t>
      </w:r>
      <w:r w:rsidRPr="00E66B3C">
        <w:t>d’humidité du sol</w:t>
      </w:r>
      <w:bookmarkEnd w:id="13"/>
    </w:p>
    <w:p w14:paraId="65AA05B4" w14:textId="77777777" w:rsidR="002146A9" w:rsidRPr="00E66B3C" w:rsidRDefault="002146A9" w:rsidP="002146A9">
      <w:r w:rsidRPr="00E66B3C">
        <w:t xml:space="preserve">Nous avons utilisé deux types de capteurs : un capteur résistif (un modèle fourni par la HES et un modèle possédé par Valentin) et un capteur capacitif (possédé par Valentin). </w:t>
      </w:r>
    </w:p>
    <w:p w14:paraId="46A9B936" w14:textId="77777777" w:rsidR="002146A9" w:rsidRPr="00E66B3C" w:rsidRDefault="002146A9" w:rsidP="002146A9">
      <w:pPr>
        <w:pStyle w:val="Heading3"/>
      </w:pPr>
      <w:bookmarkStart w:id="14" w:name="_Toc73915561"/>
      <w:r w:rsidRPr="00E66B3C">
        <w:t>Fonctionnement des capteurs</w:t>
      </w:r>
      <w:bookmarkEnd w:id="14"/>
    </w:p>
    <w:p w14:paraId="783318E4" w14:textId="77777777" w:rsidR="002146A9" w:rsidRPr="00E66B3C" w:rsidRDefault="002146A9" w:rsidP="002146A9">
      <w:r w:rsidRPr="00E66B3C">
        <w:t xml:space="preserve">Le capteur </w:t>
      </w:r>
      <w:r w:rsidRPr="00E66B3C">
        <w:rPr>
          <w:b/>
          <w:bCs/>
        </w:rPr>
        <w:t>résistif</w:t>
      </w:r>
      <w:r w:rsidRPr="00E66B3C">
        <w:t xml:space="preserve"> mesure la résistance du sol, ainsi si le sol est humide, la résistance diminue et il y a plus de courant qui pourra circuler. Le principal défaut de ce capteur est que la résistance est mesurée entre deux électrodes qui vont se corroder au fil de son utilisation. Dans notre cas, deux semaines après le début des mesures, le capteur s’est retrouvé complètement corrodé et affichait continuellement une valeur aux alentours de 1024, indiquant une humidité minimale. </w:t>
      </w:r>
    </w:p>
    <w:p w14:paraId="5B4EDF95" w14:textId="6DEBDC60" w:rsidR="002146A9" w:rsidRPr="00E66B3C" w:rsidRDefault="002146A9" w:rsidP="002146A9">
      <w:r w:rsidRPr="00E66B3C">
        <w:t xml:space="preserve">Le capteur </w:t>
      </w:r>
      <w:r w:rsidRPr="00E66B3C">
        <w:rPr>
          <w:b/>
          <w:bCs/>
        </w:rPr>
        <w:t>capacitif</w:t>
      </w:r>
      <w:r w:rsidRPr="00E66B3C">
        <w:t xml:space="preserve"> mesure la permittivité du sol. Il agit comme un condensateur, sauf que le diélectrique. L’eau a une permittivité relative de 78,5</w:t>
      </w:r>
      <w:sdt>
        <w:sdtPr>
          <w:id w:val="-1417937863"/>
          <w:citation/>
        </w:sdtPr>
        <w:sdtContent>
          <w:r w:rsidRPr="00E66B3C">
            <w:fldChar w:fldCharType="begin"/>
          </w:r>
          <w:r w:rsidRPr="00E66B3C">
            <w:instrText xml:space="preserve"> CITATION Wik21 \l 4108 </w:instrText>
          </w:r>
          <w:r w:rsidRPr="00E66B3C">
            <w:fldChar w:fldCharType="separate"/>
          </w:r>
          <w:r w:rsidR="00E34241">
            <w:rPr>
              <w:noProof/>
            </w:rPr>
            <w:t xml:space="preserve"> (Wikipedia.org, 2021)</w:t>
          </w:r>
          <w:r w:rsidRPr="00E66B3C">
            <w:fldChar w:fldCharType="end"/>
          </w:r>
        </w:sdtContent>
      </w:sdt>
      <w:r w:rsidRPr="00E66B3C">
        <w:t xml:space="preserve">, l’air d’environ 1 et le sol sec entre 8 et 14 </w:t>
      </w:r>
      <w:sdt>
        <w:sdtPr>
          <w:id w:val="-1812777253"/>
          <w:citation/>
        </w:sdtPr>
        <w:sdtContent>
          <w:r w:rsidRPr="00E66B3C">
            <w:fldChar w:fldCharType="begin"/>
          </w:r>
          <w:r w:rsidRPr="00E66B3C">
            <w:instrText xml:space="preserve"> CITATION Bau21 \l 4108 </w:instrText>
          </w:r>
          <w:r w:rsidRPr="00E66B3C">
            <w:fldChar w:fldCharType="separate"/>
          </w:r>
          <w:r w:rsidR="00E34241">
            <w:rPr>
              <w:noProof/>
            </w:rPr>
            <w:t>(Baumer SAS, 2021)</w:t>
          </w:r>
          <w:r w:rsidRPr="00E66B3C">
            <w:fldChar w:fldCharType="end"/>
          </w:r>
        </w:sdtContent>
      </w:sdt>
      <w:r w:rsidRPr="00E66B3C">
        <w:t xml:space="preserve">. Ainsi plus sol sera humide, plus sa permittivité augmente. </w:t>
      </w:r>
    </w:p>
    <w:p w14:paraId="7BE44199" w14:textId="77777777" w:rsidR="002146A9" w:rsidRPr="00E66B3C" w:rsidRDefault="002146A9" w:rsidP="002146A9">
      <w:pPr>
        <w:pStyle w:val="Heading3"/>
      </w:pPr>
      <w:bookmarkStart w:id="15" w:name="_Toc73915562"/>
      <w:r w:rsidRPr="00E66B3C">
        <w:t>Compréhension des capteurs</w:t>
      </w:r>
      <w:bookmarkEnd w:id="15"/>
    </w:p>
    <w:p w14:paraId="163DEB53" w14:textId="7B6A266D" w:rsidR="002146A9" w:rsidRPr="00E66B3C" w:rsidRDefault="002146A9" w:rsidP="002146A9">
      <w:r w:rsidRPr="00E66B3C">
        <w:t>Tous les capteurs sont branchés au Raspberry Pi sur les ports analogiques. Afin de déterminer la correspondance entre les valeurs analogiques acquises sur la Raspberry Pi (par le biais du convertisseur analogique-digital 10bits du GrovePi) et le taux d’humidité réel, nous avons pris deux références : la valeur retournée lorsque le capteur est sec et dans l’air, et la valeur lorsque le capteur est plongé dans l’eau. Pour les capteurs capacitifs, nous avons aussi mesuré lorsque le sol est détrempé pour nous assurer de la valeur retournée par le capteur.</w:t>
      </w:r>
    </w:p>
    <w:tbl>
      <w:tblPr>
        <w:tblStyle w:val="GridTable4-Accent3"/>
        <w:tblW w:w="5000" w:type="pct"/>
        <w:tblLook w:val="0620" w:firstRow="1" w:lastRow="0" w:firstColumn="0" w:lastColumn="0" w:noHBand="1" w:noVBand="1"/>
      </w:tblPr>
      <w:tblGrid>
        <w:gridCol w:w="5020"/>
        <w:gridCol w:w="1319"/>
        <w:gridCol w:w="1207"/>
        <w:gridCol w:w="1209"/>
        <w:gridCol w:w="1207"/>
      </w:tblGrid>
      <w:tr w:rsidR="002146A9" w:rsidRPr="00E66B3C" w14:paraId="590C5A7E" w14:textId="77777777" w:rsidTr="004A485F">
        <w:trPr>
          <w:cnfStyle w:val="100000000000" w:firstRow="1" w:lastRow="0" w:firstColumn="0" w:lastColumn="0" w:oddVBand="0" w:evenVBand="0" w:oddHBand="0" w:evenHBand="0" w:firstRowFirstColumn="0" w:firstRowLastColumn="0" w:lastRowFirstColumn="0" w:lastRowLastColumn="0"/>
          <w:trHeight w:val="506"/>
        </w:trPr>
        <w:tc>
          <w:tcPr>
            <w:tcW w:w="2519" w:type="pct"/>
          </w:tcPr>
          <w:p w14:paraId="60797D88" w14:textId="77777777" w:rsidR="002146A9" w:rsidRPr="00E66B3C" w:rsidRDefault="002146A9" w:rsidP="004A485F">
            <w:pPr>
              <w:rPr>
                <w:color w:val="F2F2F2" w:themeColor="background1" w:themeShade="F2"/>
              </w:rPr>
            </w:pPr>
            <w:r w:rsidRPr="00E66B3C">
              <w:rPr>
                <w:color w:val="F2F2F2" w:themeColor="background1" w:themeShade="F2"/>
              </w:rPr>
              <w:t>Capteur</w:t>
            </w:r>
          </w:p>
        </w:tc>
        <w:tc>
          <w:tcPr>
            <w:tcW w:w="662" w:type="pct"/>
          </w:tcPr>
          <w:p w14:paraId="2FD1B4F5" w14:textId="77777777" w:rsidR="002146A9" w:rsidRPr="00E66B3C" w:rsidRDefault="002146A9" w:rsidP="004A485F">
            <w:pPr>
              <w:rPr>
                <w:color w:val="F2F2F2" w:themeColor="background1" w:themeShade="F2"/>
              </w:rPr>
            </w:pPr>
            <w:r w:rsidRPr="00E66B3C">
              <w:rPr>
                <w:color w:val="F2F2F2" w:themeColor="background1" w:themeShade="F2"/>
              </w:rPr>
              <w:t>Abréviation utilisée</w:t>
            </w:r>
          </w:p>
        </w:tc>
        <w:tc>
          <w:tcPr>
            <w:tcW w:w="606" w:type="pct"/>
          </w:tcPr>
          <w:p w14:paraId="1B17D9B9" w14:textId="77777777" w:rsidR="002146A9" w:rsidRPr="00E66B3C" w:rsidRDefault="002146A9" w:rsidP="004A485F">
            <w:pPr>
              <w:rPr>
                <w:color w:val="F2F2F2" w:themeColor="background1" w:themeShade="F2"/>
              </w:rPr>
            </w:pPr>
            <w:r w:rsidRPr="00E66B3C">
              <w:rPr>
                <w:color w:val="F2F2F2" w:themeColor="background1" w:themeShade="F2"/>
              </w:rPr>
              <w:t>Air (sec)</w:t>
            </w:r>
          </w:p>
        </w:tc>
        <w:tc>
          <w:tcPr>
            <w:tcW w:w="607" w:type="pct"/>
          </w:tcPr>
          <w:p w14:paraId="7D0842F4" w14:textId="77777777" w:rsidR="002146A9" w:rsidRPr="00E66B3C" w:rsidRDefault="002146A9" w:rsidP="004A485F">
            <w:pPr>
              <w:rPr>
                <w:color w:val="F2F2F2" w:themeColor="background1" w:themeShade="F2"/>
              </w:rPr>
            </w:pPr>
            <w:r w:rsidRPr="00E66B3C">
              <w:rPr>
                <w:color w:val="F2F2F2" w:themeColor="background1" w:themeShade="F2"/>
              </w:rPr>
              <w:t>Eau (humide)</w:t>
            </w:r>
          </w:p>
        </w:tc>
        <w:tc>
          <w:tcPr>
            <w:tcW w:w="607" w:type="pct"/>
          </w:tcPr>
          <w:p w14:paraId="40FD860C" w14:textId="77777777" w:rsidR="002146A9" w:rsidRPr="00E66B3C" w:rsidRDefault="002146A9" w:rsidP="004A485F">
            <w:pPr>
              <w:rPr>
                <w:color w:val="F2F2F2" w:themeColor="background1" w:themeShade="F2"/>
              </w:rPr>
            </w:pPr>
            <w:r w:rsidRPr="00E66B3C">
              <w:rPr>
                <w:color w:val="F2F2F2" w:themeColor="background1" w:themeShade="F2"/>
              </w:rPr>
              <w:t>Sol détrempé</w:t>
            </w:r>
          </w:p>
        </w:tc>
      </w:tr>
      <w:tr w:rsidR="002146A9" w:rsidRPr="00E66B3C" w14:paraId="27BEBE34" w14:textId="77777777" w:rsidTr="004A485F">
        <w:trPr>
          <w:trHeight w:val="265"/>
        </w:trPr>
        <w:tc>
          <w:tcPr>
            <w:tcW w:w="2519" w:type="pct"/>
          </w:tcPr>
          <w:p w14:paraId="49F86F56" w14:textId="77777777" w:rsidR="002146A9" w:rsidRPr="00E66B3C" w:rsidRDefault="002146A9" w:rsidP="004A485F">
            <w:pPr>
              <w:rPr>
                <w:i/>
                <w:iCs/>
              </w:rPr>
            </w:pPr>
            <w:r w:rsidRPr="00E66B3C">
              <w:t xml:space="preserve">Résistif </w:t>
            </w:r>
            <w:r w:rsidRPr="00E66B3C">
              <w:rPr>
                <w:i/>
                <w:iCs/>
              </w:rPr>
              <w:t>Grove Moisture Sensor 1.1</w:t>
            </w:r>
          </w:p>
        </w:tc>
        <w:tc>
          <w:tcPr>
            <w:tcW w:w="662" w:type="pct"/>
          </w:tcPr>
          <w:p w14:paraId="5AD40EBB" w14:textId="77777777" w:rsidR="002146A9" w:rsidRPr="00E66B3C" w:rsidRDefault="002146A9" w:rsidP="004A485F">
            <w:r w:rsidRPr="00E66B3C">
              <w:t>Grove</w:t>
            </w:r>
          </w:p>
        </w:tc>
        <w:tc>
          <w:tcPr>
            <w:tcW w:w="606" w:type="pct"/>
          </w:tcPr>
          <w:p w14:paraId="144609A2" w14:textId="77777777" w:rsidR="002146A9" w:rsidRPr="00E66B3C" w:rsidRDefault="002146A9" w:rsidP="004A485F">
            <w:pPr>
              <w:jc w:val="right"/>
            </w:pPr>
            <w:r w:rsidRPr="00E66B3C">
              <w:t>0</w:t>
            </w:r>
          </w:p>
        </w:tc>
        <w:tc>
          <w:tcPr>
            <w:tcW w:w="607" w:type="pct"/>
          </w:tcPr>
          <w:p w14:paraId="5DEC3C54" w14:textId="77777777" w:rsidR="002146A9" w:rsidRPr="00E66B3C" w:rsidRDefault="002146A9" w:rsidP="004A485F">
            <w:pPr>
              <w:jc w:val="right"/>
            </w:pPr>
            <w:r w:rsidRPr="00E66B3C">
              <w:t>600</w:t>
            </w:r>
          </w:p>
        </w:tc>
        <w:tc>
          <w:tcPr>
            <w:tcW w:w="607" w:type="pct"/>
          </w:tcPr>
          <w:p w14:paraId="4AD3505C" w14:textId="77777777" w:rsidR="002146A9" w:rsidRPr="00E66B3C" w:rsidRDefault="002146A9" w:rsidP="004A485F">
            <w:pPr>
              <w:jc w:val="center"/>
            </w:pPr>
            <w:r w:rsidRPr="00E66B3C">
              <w:t>-</w:t>
            </w:r>
          </w:p>
        </w:tc>
      </w:tr>
      <w:tr w:rsidR="002146A9" w:rsidRPr="00E66B3C" w14:paraId="36BD9057" w14:textId="77777777" w:rsidTr="004A485F">
        <w:trPr>
          <w:trHeight w:val="268"/>
        </w:trPr>
        <w:tc>
          <w:tcPr>
            <w:tcW w:w="2519" w:type="pct"/>
          </w:tcPr>
          <w:p w14:paraId="5B939021" w14:textId="77777777" w:rsidR="002146A9" w:rsidRPr="00E66B3C" w:rsidRDefault="002146A9" w:rsidP="004A485F">
            <w:r w:rsidRPr="00E66B3C">
              <w:t>Résistif fourni par Valentin</w:t>
            </w:r>
          </w:p>
        </w:tc>
        <w:tc>
          <w:tcPr>
            <w:tcW w:w="662" w:type="pct"/>
          </w:tcPr>
          <w:p w14:paraId="470D2784" w14:textId="414073AC" w:rsidR="002146A9" w:rsidRPr="00E66B3C" w:rsidRDefault="002146A9" w:rsidP="004A485F">
            <w:r w:rsidRPr="00E66B3C">
              <w:t>Chin</w:t>
            </w:r>
            <w:r w:rsidR="006C3259">
              <w:t>ois</w:t>
            </w:r>
          </w:p>
        </w:tc>
        <w:tc>
          <w:tcPr>
            <w:tcW w:w="606" w:type="pct"/>
          </w:tcPr>
          <w:p w14:paraId="5EB1D183" w14:textId="77777777" w:rsidR="002146A9" w:rsidRPr="00E66B3C" w:rsidRDefault="002146A9" w:rsidP="004A485F">
            <w:pPr>
              <w:jc w:val="right"/>
            </w:pPr>
            <w:r w:rsidRPr="00E66B3C">
              <w:t>1023</w:t>
            </w:r>
          </w:p>
        </w:tc>
        <w:tc>
          <w:tcPr>
            <w:tcW w:w="607" w:type="pct"/>
          </w:tcPr>
          <w:p w14:paraId="66BF7145" w14:textId="77777777" w:rsidR="002146A9" w:rsidRPr="00E66B3C" w:rsidRDefault="002146A9" w:rsidP="004A485F">
            <w:pPr>
              <w:jc w:val="right"/>
            </w:pPr>
            <w:r w:rsidRPr="00E66B3C">
              <w:t>340</w:t>
            </w:r>
          </w:p>
        </w:tc>
        <w:tc>
          <w:tcPr>
            <w:tcW w:w="607" w:type="pct"/>
          </w:tcPr>
          <w:p w14:paraId="5969465F" w14:textId="77777777" w:rsidR="002146A9" w:rsidRPr="00E66B3C" w:rsidRDefault="002146A9" w:rsidP="004A485F">
            <w:pPr>
              <w:jc w:val="center"/>
            </w:pPr>
            <w:r w:rsidRPr="00E66B3C">
              <w:t>-</w:t>
            </w:r>
          </w:p>
        </w:tc>
      </w:tr>
      <w:tr w:rsidR="00D02911" w:rsidRPr="00E66B3C" w14:paraId="67982DBF" w14:textId="77777777" w:rsidTr="00C82BB3">
        <w:trPr>
          <w:trHeight w:val="217"/>
        </w:trPr>
        <w:tc>
          <w:tcPr>
            <w:tcW w:w="2519" w:type="pct"/>
            <w:vMerge w:val="restart"/>
            <w:vAlign w:val="center"/>
          </w:tcPr>
          <w:p w14:paraId="21572DAD" w14:textId="77777777" w:rsidR="002146A9" w:rsidRPr="00E66B3C" w:rsidRDefault="002146A9" w:rsidP="004A485F">
            <w:pPr>
              <w:spacing w:before="0"/>
              <w:jc w:val="left"/>
              <w:rPr>
                <w:i/>
                <w:iCs/>
              </w:rPr>
            </w:pPr>
            <w:r w:rsidRPr="00E66B3C">
              <w:t xml:space="preserve">Capacitif </w:t>
            </w:r>
            <w:r w:rsidRPr="00E66B3C">
              <w:rPr>
                <w:i/>
                <w:iCs/>
              </w:rPr>
              <w:t>Capacitive</w:t>
            </w:r>
            <w:r w:rsidRPr="00E66B3C">
              <w:t xml:space="preserve"> </w:t>
            </w:r>
            <w:r w:rsidRPr="00E66B3C">
              <w:rPr>
                <w:i/>
                <w:iCs/>
              </w:rPr>
              <w:t>Soil Moisture Sensor v1.2</w:t>
            </w:r>
          </w:p>
        </w:tc>
        <w:tc>
          <w:tcPr>
            <w:tcW w:w="662" w:type="pct"/>
          </w:tcPr>
          <w:p w14:paraId="2880180C" w14:textId="77777777" w:rsidR="002146A9" w:rsidRPr="00E66B3C" w:rsidRDefault="002146A9" w:rsidP="004A485F">
            <w:r w:rsidRPr="00E66B3C">
              <w:t>Cap1</w:t>
            </w:r>
          </w:p>
        </w:tc>
        <w:tc>
          <w:tcPr>
            <w:tcW w:w="606" w:type="pct"/>
          </w:tcPr>
          <w:p w14:paraId="552741CD" w14:textId="77777777" w:rsidR="002146A9" w:rsidRPr="00E66B3C" w:rsidRDefault="002146A9" w:rsidP="004A485F">
            <w:pPr>
              <w:jc w:val="right"/>
            </w:pPr>
            <w:r w:rsidRPr="00E66B3C">
              <w:t>550</w:t>
            </w:r>
          </w:p>
        </w:tc>
        <w:tc>
          <w:tcPr>
            <w:tcW w:w="607" w:type="pct"/>
          </w:tcPr>
          <w:p w14:paraId="5E142D36" w14:textId="77777777" w:rsidR="002146A9" w:rsidRPr="00E66B3C" w:rsidRDefault="002146A9" w:rsidP="004A485F">
            <w:pPr>
              <w:jc w:val="right"/>
            </w:pPr>
            <w:r w:rsidRPr="00E66B3C">
              <w:t>295</w:t>
            </w:r>
          </w:p>
        </w:tc>
        <w:tc>
          <w:tcPr>
            <w:tcW w:w="607" w:type="pct"/>
          </w:tcPr>
          <w:p w14:paraId="4717655B" w14:textId="77777777" w:rsidR="002146A9" w:rsidRPr="00E66B3C" w:rsidRDefault="002146A9" w:rsidP="004A485F">
            <w:pPr>
              <w:jc w:val="right"/>
            </w:pPr>
            <w:r w:rsidRPr="00E66B3C">
              <w:t>292</w:t>
            </w:r>
          </w:p>
        </w:tc>
      </w:tr>
      <w:tr w:rsidR="002146A9" w:rsidRPr="00E66B3C" w14:paraId="194EE366" w14:textId="77777777" w:rsidTr="00C82BB3">
        <w:trPr>
          <w:trHeight w:val="106"/>
        </w:trPr>
        <w:tc>
          <w:tcPr>
            <w:tcW w:w="2519" w:type="pct"/>
            <w:vMerge/>
          </w:tcPr>
          <w:p w14:paraId="541FE27C" w14:textId="77777777" w:rsidR="002146A9" w:rsidRPr="00E66B3C" w:rsidRDefault="002146A9" w:rsidP="004A485F">
            <w:pPr>
              <w:spacing w:before="0"/>
            </w:pPr>
          </w:p>
        </w:tc>
        <w:tc>
          <w:tcPr>
            <w:tcW w:w="662" w:type="pct"/>
          </w:tcPr>
          <w:p w14:paraId="664090AD" w14:textId="77777777" w:rsidR="002146A9" w:rsidRPr="00E66B3C" w:rsidRDefault="002146A9" w:rsidP="004A485F">
            <w:r w:rsidRPr="00E66B3C">
              <w:t>Cap2</w:t>
            </w:r>
          </w:p>
        </w:tc>
        <w:tc>
          <w:tcPr>
            <w:tcW w:w="606" w:type="pct"/>
          </w:tcPr>
          <w:p w14:paraId="55FB30B0" w14:textId="77777777" w:rsidR="002146A9" w:rsidRPr="00E66B3C" w:rsidRDefault="002146A9" w:rsidP="004A485F">
            <w:pPr>
              <w:jc w:val="right"/>
            </w:pPr>
            <w:r w:rsidRPr="00E66B3C">
              <w:t>485</w:t>
            </w:r>
          </w:p>
        </w:tc>
        <w:tc>
          <w:tcPr>
            <w:tcW w:w="607" w:type="pct"/>
          </w:tcPr>
          <w:p w14:paraId="2087A2BC" w14:textId="77777777" w:rsidR="002146A9" w:rsidRPr="00E66B3C" w:rsidRDefault="002146A9" w:rsidP="004A485F">
            <w:pPr>
              <w:jc w:val="right"/>
            </w:pPr>
            <w:r w:rsidRPr="00E66B3C">
              <w:t>292</w:t>
            </w:r>
          </w:p>
        </w:tc>
        <w:tc>
          <w:tcPr>
            <w:tcW w:w="607" w:type="pct"/>
          </w:tcPr>
          <w:p w14:paraId="0E7AD520" w14:textId="77777777" w:rsidR="002146A9" w:rsidRPr="00E66B3C" w:rsidRDefault="002146A9" w:rsidP="004A485F">
            <w:pPr>
              <w:jc w:val="right"/>
            </w:pPr>
            <w:r w:rsidRPr="00E66B3C">
              <w:t>315</w:t>
            </w:r>
          </w:p>
        </w:tc>
      </w:tr>
    </w:tbl>
    <w:p w14:paraId="19B5E67B" w14:textId="77777777" w:rsidR="002146A9" w:rsidRPr="00E66B3C" w:rsidRDefault="002146A9" w:rsidP="002146A9">
      <w:r w:rsidRPr="00E66B3C">
        <w:t>Ces valeurs analogiques brutes n’étant pas utilisables, nous avons décidé de les convertir en pourcentage d’humidité relative du sol. 0% correspond à un sol totalement sec et 100% correspond à la valeur du capteur trempé dans l’eau.</w:t>
      </w:r>
    </w:p>
    <w:p w14:paraId="7257B507" w14:textId="77777777" w:rsidR="002146A9" w:rsidRPr="00E66B3C" w:rsidRDefault="002146A9" w:rsidP="002146A9">
      <w:r w:rsidRPr="00E66B3C">
        <w:t>Il existe deux cas de conversion : soit plus la terre est humide, plus la valeur analogique est élevée ; soit plus la terre est sèche, plus la valeur analogique est élevée.</w:t>
      </w:r>
    </w:p>
    <w:p w14:paraId="29C8D52A" w14:textId="263FFD5B" w:rsidR="002146A9" w:rsidRPr="00E66B3C" w:rsidRDefault="002146A9" w:rsidP="002146A9">
      <w:r w:rsidRPr="00E66B3C">
        <w:t xml:space="preserve"> 1</w:t>
      </w:r>
      <w:r w:rsidRPr="00E66B3C">
        <w:rPr>
          <w:vertAlign w:val="superscript"/>
        </w:rPr>
        <w:t>er</w:t>
      </w:r>
      <w:r w:rsidRPr="00E66B3C">
        <w:t xml:space="preserve"> cas (pour le cap1, cap2 et chin</w:t>
      </w:r>
      <w:r w:rsidR="006C3259">
        <w:t>ois</w:t>
      </w:r>
      <w:r w:rsidRPr="00E66B3C">
        <w:t>) :</w:t>
      </w:r>
    </w:p>
    <w:p w14:paraId="18A67D68" w14:textId="77777777" w:rsidR="002146A9" w:rsidRPr="00E66B3C" w:rsidRDefault="002146A9" w:rsidP="002146A9">
      <w:pPr>
        <w:rPr>
          <w:rFonts w:eastAsiaTheme="minorEastAsia"/>
          <w:i/>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=1-</m:t>
          </m:r>
          <m:f>
            <m:fPr>
              <m:ctrlPr>
                <w:rPr>
                  <w:rFonts w:ascii="Cambria Math" w:hAnsi="Cambria Math"/>
                  <w:i/>
                </w:rPr>
              </m:ctrlPr>
            </m:fPr>
            <m:num>
              <m:r>
                <m:rPr>
                  <m:nor/>
                </m:rPr>
                <w:rPr>
                  <w:rFonts w:ascii="Cambria Math" w:hAnsi="Cambria Math"/>
                </w:rPr>
                <m:t>input</m:t>
              </m:r>
              <m:r>
                <w:rPr>
                  <w:rFonts w:ascii="Cambria Math" w:hAnsi="Cambria Math"/>
                </w:rPr>
                <m:t>-</m:t>
              </m:r>
              <m:r>
                <m:rPr>
                  <m:nor/>
                </m:rPr>
                <w:rPr>
                  <w:rFonts w:ascii="Cambria Math" w:hAnsi="Cambria Math"/>
                </w:rPr>
                <m:t>hu</m:t>
              </m:r>
              <m:sSub>
                <m:sSubPr>
                  <m:ctrlPr>
                    <w:rPr>
                      <w:rFonts w:ascii="Cambria Math" w:hAnsi="Cambria Math"/>
                      <w:i/>
                    </w:rPr>
                  </m:ctrlPr>
                </m:sSubPr>
                <m:e>
                  <m:r>
                    <m:rPr>
                      <m:nor/>
                    </m:rPr>
                    <w:rPr>
                      <w:rFonts w:ascii="Cambria Math" w:hAnsi="Cambria Math"/>
                    </w:rPr>
                    <m:t>m</m:t>
                  </m:r>
                </m:e>
                <m:sub>
                  <m:r>
                    <m:rPr>
                      <m:nor/>
                    </m:rPr>
                    <w:rPr>
                      <w:rFonts w:ascii="Cambria Math" w:hAnsi="Cambria Math"/>
                    </w:rPr>
                    <m:t>max</m:t>
                  </m:r>
                </m:sub>
              </m:sSub>
            </m:num>
            <m:den>
              <m:r>
                <m:rPr>
                  <m:nor/>
                </m:rPr>
                <w:rPr>
                  <w:rFonts w:ascii="Cambria Math" w:hAnsi="Cambria Math"/>
                </w:rPr>
                <m:t>hu</m:t>
              </m:r>
              <m:sSub>
                <m:sSubPr>
                  <m:ctrlPr>
                    <w:rPr>
                      <w:rFonts w:ascii="Cambria Math" w:hAnsi="Cambria Math"/>
                      <w:i/>
                    </w:rPr>
                  </m:ctrlPr>
                </m:sSubPr>
                <m:e>
                  <m:r>
                    <m:rPr>
                      <m:nor/>
                    </m:rPr>
                    <w:rPr>
                      <w:rFonts w:ascii="Cambria Math" w:hAnsi="Cambria Math"/>
                    </w:rPr>
                    <m:t>m</m:t>
                  </m:r>
                </m:e>
                <m:sub>
                  <m:r>
                    <m:rPr>
                      <m:nor/>
                    </m:rPr>
                    <w:rPr>
                      <w:rFonts w:ascii="Cambria Math" w:hAnsi="Cambria Math"/>
                    </w:rPr>
                    <m:t>min</m:t>
                  </m:r>
                </m:sub>
              </m:sSub>
              <m:r>
                <w:rPr>
                  <w:rFonts w:ascii="Cambria Math" w:hAnsi="Cambria Math"/>
                </w:rPr>
                <m:t>-</m:t>
              </m:r>
              <m:r>
                <m:rPr>
                  <m:nor/>
                </m:rPr>
                <w:rPr>
                  <w:rFonts w:ascii="Cambria Math" w:hAnsi="Cambria Math"/>
                </w:rPr>
                <m:t>hu</m:t>
              </m:r>
              <m:sSub>
                <m:sSubPr>
                  <m:ctrlPr>
                    <w:rPr>
                      <w:rFonts w:ascii="Cambria Math" w:hAnsi="Cambria Math"/>
                      <w:i/>
                    </w:rPr>
                  </m:ctrlPr>
                </m:sSubPr>
                <m:e>
                  <m:r>
                    <m:rPr>
                      <m:nor/>
                    </m:rPr>
                    <w:rPr>
                      <w:rFonts w:ascii="Cambria Math" w:hAnsi="Cambria Math"/>
                    </w:rPr>
                    <m:t>m</m:t>
                  </m:r>
                </m:e>
                <m:sub>
                  <m:r>
                    <m:rPr>
                      <m:nor/>
                    </m:rPr>
                    <w:rPr>
                      <w:rFonts w:ascii="Cambria Math" w:hAnsi="Cambria Math"/>
                    </w:rPr>
                    <m:t>max</m:t>
                  </m:r>
                </m:sub>
              </m:sSub>
            </m:den>
          </m:f>
        </m:oMath>
      </m:oMathPara>
    </w:p>
    <w:p w14:paraId="4625CDC1" w14:textId="1E41AB89" w:rsidR="002146A9" w:rsidRPr="00E66B3C" w:rsidRDefault="002146A9" w:rsidP="002146A9">
      <w:pPr>
        <w:rPr>
          <w:rFonts w:eastAsiaTheme="minorEastAsia"/>
          <w:iCs/>
        </w:rPr>
      </w:pPr>
      <w:r w:rsidRPr="00E66B3C">
        <w:rPr>
          <w:rFonts w:eastAsiaTheme="minorEastAsia"/>
          <w:iCs/>
        </w:rPr>
        <w:t>2</w:t>
      </w:r>
      <w:r w:rsidRPr="00E66B3C">
        <w:rPr>
          <w:rFonts w:eastAsiaTheme="minorEastAsia"/>
          <w:iCs/>
          <w:vertAlign w:val="superscript"/>
        </w:rPr>
        <w:t>ème</w:t>
      </w:r>
      <w:r w:rsidRPr="00E66B3C">
        <w:rPr>
          <w:rFonts w:eastAsiaTheme="minorEastAsia"/>
          <w:iCs/>
        </w:rPr>
        <w:t xml:space="preserve"> cas (pour le grove) :</w:t>
      </w:r>
    </w:p>
    <w:p w14:paraId="33535030" w14:textId="77777777" w:rsidR="002146A9" w:rsidRPr="00E66B3C" w:rsidRDefault="002146A9" w:rsidP="002146A9">
      <w:pPr>
        <w:rPr>
          <w:rFonts w:eastAsiaTheme="minorEastAsia"/>
          <w:i/>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
            <m:fPr>
              <m:ctrlPr>
                <w:rPr>
                  <w:rFonts w:ascii="Cambria Math" w:hAnsi="Cambria Math"/>
                  <w:i/>
                </w:rPr>
              </m:ctrlPr>
            </m:fPr>
            <m:num>
              <m:r>
                <m:rPr>
                  <m:nor/>
                </m:rPr>
                <w:rPr>
                  <w:rFonts w:ascii="Cambria Math" w:hAnsi="Cambria Math"/>
                </w:rPr>
                <m:t>input</m:t>
              </m:r>
              <m:r>
                <w:rPr>
                  <w:rFonts w:ascii="Cambria Math" w:hAnsi="Cambria Math"/>
                </w:rPr>
                <m:t>-</m:t>
              </m:r>
              <m:r>
                <m:rPr>
                  <m:nor/>
                </m:rPr>
                <w:rPr>
                  <w:rFonts w:ascii="Cambria Math" w:hAnsi="Cambria Math"/>
                </w:rPr>
                <m:t>hu</m:t>
              </m:r>
              <m:sSub>
                <m:sSubPr>
                  <m:ctrlPr>
                    <w:rPr>
                      <w:rFonts w:ascii="Cambria Math" w:hAnsi="Cambria Math"/>
                      <w:i/>
                    </w:rPr>
                  </m:ctrlPr>
                </m:sSubPr>
                <m:e>
                  <m:r>
                    <m:rPr>
                      <m:nor/>
                    </m:rPr>
                    <w:rPr>
                      <w:rFonts w:ascii="Cambria Math" w:hAnsi="Cambria Math"/>
                    </w:rPr>
                    <m:t>m</m:t>
                  </m:r>
                </m:e>
                <m:sub>
                  <m:r>
                    <m:rPr>
                      <m:nor/>
                    </m:rPr>
                    <w:rPr>
                      <w:rFonts w:ascii="Cambria Math" w:hAnsi="Cambria Math"/>
                    </w:rPr>
                    <m:t>min</m:t>
                  </m:r>
                </m:sub>
              </m:sSub>
            </m:num>
            <m:den>
              <m:r>
                <m:rPr>
                  <m:nor/>
                </m:rPr>
                <w:rPr>
                  <w:rFonts w:ascii="Cambria Math" w:hAnsi="Cambria Math"/>
                </w:rPr>
                <m:t>hu</m:t>
              </m:r>
              <m:sSub>
                <m:sSubPr>
                  <m:ctrlPr>
                    <w:rPr>
                      <w:rFonts w:ascii="Cambria Math" w:hAnsi="Cambria Math"/>
                      <w:i/>
                    </w:rPr>
                  </m:ctrlPr>
                </m:sSubPr>
                <m:e>
                  <m:r>
                    <m:rPr>
                      <m:nor/>
                    </m:rPr>
                    <w:rPr>
                      <w:rFonts w:ascii="Cambria Math" w:hAnsi="Cambria Math"/>
                    </w:rPr>
                    <m:t>m</m:t>
                  </m:r>
                </m:e>
                <m:sub>
                  <m:r>
                    <m:rPr>
                      <m:nor/>
                    </m:rPr>
                    <w:rPr>
                      <w:rFonts w:ascii="Cambria Math" w:hAnsi="Cambria Math"/>
                    </w:rPr>
                    <m:t>max</m:t>
                  </m:r>
                </m:sub>
              </m:sSub>
              <m:r>
                <w:rPr>
                  <w:rFonts w:ascii="Cambria Math" w:hAnsi="Cambria Math"/>
                </w:rPr>
                <m:t>-</m:t>
              </m:r>
              <m:r>
                <m:rPr>
                  <m:nor/>
                </m:rPr>
                <w:rPr>
                  <w:rFonts w:ascii="Cambria Math" w:hAnsi="Cambria Math"/>
                </w:rPr>
                <m:t>hu</m:t>
              </m:r>
              <m:sSub>
                <m:sSubPr>
                  <m:ctrlPr>
                    <w:rPr>
                      <w:rFonts w:ascii="Cambria Math" w:hAnsi="Cambria Math"/>
                      <w:i/>
                    </w:rPr>
                  </m:ctrlPr>
                </m:sSubPr>
                <m:e>
                  <m:r>
                    <m:rPr>
                      <m:nor/>
                    </m:rPr>
                    <w:rPr>
                      <w:rFonts w:ascii="Cambria Math" w:hAnsi="Cambria Math"/>
                    </w:rPr>
                    <m:t>m</m:t>
                  </m:r>
                </m:e>
                <m:sub>
                  <m:r>
                    <m:rPr>
                      <m:nor/>
                    </m:rPr>
                    <w:rPr>
                      <w:rFonts w:ascii="Cambria Math" w:hAnsi="Cambria Math"/>
                    </w:rPr>
                    <m:t>min</m:t>
                  </m:r>
                </m:sub>
              </m:sSub>
            </m:den>
          </m:f>
        </m:oMath>
      </m:oMathPara>
    </w:p>
    <w:p w14:paraId="1E380A92" w14:textId="0E0396EC" w:rsidR="002146A9" w:rsidRDefault="002146A9" w:rsidP="002146A9">
      <w:pPr>
        <w:pStyle w:val="Heading3"/>
      </w:pPr>
      <w:bookmarkStart w:id="16" w:name="_Toc73915563"/>
      <w:r w:rsidRPr="00E66B3C">
        <w:t>Problèmes rencontrés</w:t>
      </w:r>
      <w:bookmarkEnd w:id="16"/>
    </w:p>
    <w:p w14:paraId="3B165EAF" w14:textId="15D4B197" w:rsidR="00A40C0C" w:rsidRDefault="00A40C0C" w:rsidP="00A40C0C"/>
    <w:p w14:paraId="5E24466C" w14:textId="71E2FBCC" w:rsidR="001532BA" w:rsidRPr="001532BA" w:rsidRDefault="00FA12D6" w:rsidP="00A40C0C">
      <w:pPr>
        <w:rPr>
          <w:rFonts w:ascii="Ubuntu" w:hAnsi="Ubuntu"/>
        </w:rPr>
      </w:pPr>
      <w:r>
        <w:rPr>
          <w:noProof/>
        </w:rPr>
        <mc:AlternateContent>
          <mc:Choice Requires="wpg">
            <w:drawing>
              <wp:anchor distT="0" distB="0" distL="114300" distR="114300" simplePos="0" relativeHeight="251658240" behindDoc="0" locked="0" layoutInCell="1" allowOverlap="1" wp14:anchorId="3E46FFBC" wp14:editId="3D0A9AD8">
                <wp:simplePos x="0" y="0"/>
                <wp:positionH relativeFrom="column">
                  <wp:posOffset>4467183</wp:posOffset>
                </wp:positionH>
                <wp:positionV relativeFrom="paragraph">
                  <wp:posOffset>133350</wp:posOffset>
                </wp:positionV>
                <wp:extent cx="2256155" cy="1120775"/>
                <wp:effectExtent l="0" t="0" r="0" b="3175"/>
                <wp:wrapSquare wrapText="bothSides"/>
                <wp:docPr id="94" name="Group 94"/>
                <wp:cNvGraphicFramePr/>
                <a:graphic xmlns:a="http://schemas.openxmlformats.org/drawingml/2006/main">
                  <a:graphicData uri="http://schemas.microsoft.com/office/word/2010/wordprocessingGroup">
                    <wpg:wgp>
                      <wpg:cNvGrpSpPr/>
                      <wpg:grpSpPr>
                        <a:xfrm>
                          <a:off x="0" y="0"/>
                          <a:ext cx="2256155" cy="1120775"/>
                          <a:chOff x="0" y="-1"/>
                          <a:chExt cx="2257114" cy="1121182"/>
                        </a:xfrm>
                      </wpg:grpSpPr>
                      <pic:pic xmlns:pic="http://schemas.openxmlformats.org/drawingml/2006/picture">
                        <pic:nvPicPr>
                          <pic:cNvPr id="91" name="Picture 9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648929" y="-647701"/>
                            <a:ext cx="901699" cy="2197099"/>
                          </a:xfrm>
                          <a:prstGeom prst="rect">
                            <a:avLst/>
                          </a:prstGeom>
                          <a:noFill/>
                          <a:ln>
                            <a:noFill/>
                          </a:ln>
                        </pic:spPr>
                      </pic:pic>
                      <wps:wsp>
                        <wps:cNvPr id="92" name="Text Box 92"/>
                        <wps:cNvSpPr txBox="1"/>
                        <wps:spPr>
                          <a:xfrm>
                            <a:off x="0" y="901701"/>
                            <a:ext cx="2257114" cy="219480"/>
                          </a:xfrm>
                          <a:prstGeom prst="rect">
                            <a:avLst/>
                          </a:prstGeom>
                          <a:solidFill>
                            <a:prstClr val="white"/>
                          </a:solidFill>
                          <a:ln>
                            <a:noFill/>
                          </a:ln>
                        </wps:spPr>
                        <wps:txbx>
                          <w:txbxContent>
                            <w:p w14:paraId="49FAEC1D" w14:textId="44357A05" w:rsidR="002146A9" w:rsidRPr="005770F8" w:rsidRDefault="002146A9" w:rsidP="002146A9">
                              <w:pPr>
                                <w:pStyle w:val="Caption"/>
                                <w:spacing w:after="0"/>
                                <w:rPr>
                                  <w:rFonts w:ascii="Ubuntu" w:hAnsi="Ubuntu"/>
                                  <w:noProof/>
                                  <w:color w:val="404040" w:themeColor="text1" w:themeTint="BF"/>
                                </w:rPr>
                              </w:pPr>
                              <w:r>
                                <w:t xml:space="preserve">Figure </w:t>
                              </w:r>
                              <w:r>
                                <w:fldChar w:fldCharType="begin"/>
                              </w:r>
                              <w:r>
                                <w:instrText xml:space="preserve"> SEQ Figure \* ARABIC </w:instrText>
                              </w:r>
                              <w:r>
                                <w:fldChar w:fldCharType="separate"/>
                              </w:r>
                              <w:r w:rsidR="00C01B4B">
                                <w:rPr>
                                  <w:noProof/>
                                </w:rPr>
                                <w:t>6</w:t>
                              </w:r>
                              <w:r>
                                <w:fldChar w:fldCharType="end"/>
                              </w:r>
                              <w:r>
                                <w:t xml:space="preserve"> - Capteur Grove déjà corrodé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6FFBC" id="Group 94" o:spid="_x0000_s1041" style="position:absolute;left:0;text-align:left;margin-left:351.75pt;margin-top:10.5pt;width:177.65pt;height:88.25pt;z-index:251658240;mso-width-relative:margin;mso-height-relative:margin" coordorigin="" coordsize="22571,11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">
                <v:shape id="Picture 91" o:spid="_x0000_s1042" type="#_x0000_t75" style="position:absolute;left:6490;top:-6478;width:9016;height:2197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">
                  <v:imagedata r:id="rId25" o:title=""/>
                </v:shape>
                <v:shape id="Text Box 92" o:spid="_x0000_s1043" type="#_x0000_t202" style="position:absolute;top:9017;width:22571;height:2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49FAEC1D" w14:textId="44357A05" w:rsidR="002146A9" w:rsidRPr="005770F8" w:rsidRDefault="002146A9" w:rsidP="002146A9">
                        <w:pPr>
                          <w:pStyle w:val="Caption"/>
                          <w:spacing w:after="0"/>
                          <w:rPr>
                            <w:rFonts w:ascii="Ubuntu" w:hAnsi="Ubuntu"/>
                            <w:noProof/>
                            <w:color w:val="404040" w:themeColor="text1" w:themeTint="BF"/>
                          </w:rPr>
                        </w:pPr>
                        <w:r>
                          <w:t xml:space="preserve">Figure </w:t>
                        </w:r>
                        <w:r>
                          <w:fldChar w:fldCharType="begin"/>
                        </w:r>
                        <w:r>
                          <w:instrText xml:space="preserve"> SEQ Figure \* ARABIC </w:instrText>
                        </w:r>
                        <w:r>
                          <w:fldChar w:fldCharType="separate"/>
                        </w:r>
                        <w:r w:rsidR="00C01B4B">
                          <w:rPr>
                            <w:noProof/>
                          </w:rPr>
                          <w:t>6</w:t>
                        </w:r>
                        <w:r>
                          <w:fldChar w:fldCharType="end"/>
                        </w:r>
                        <w:r>
                          <w:t xml:space="preserve"> - Capteur Grove déjà corrodé</w:t>
                        </w:r>
                      </w:p>
                    </w:txbxContent>
                  </v:textbox>
                </v:shape>
                <w10:wrap type="square"/>
              </v:group>
            </w:pict>
          </mc:Fallback>
        </mc:AlternateContent>
      </w:r>
      <w:r w:rsidR="001532BA">
        <w:rPr>
          <w:rFonts w:ascii="Ubuntu" w:hAnsi="Ubuntu"/>
        </w:rPr>
        <w:t>Corrosion</w:t>
      </w:r>
    </w:p>
    <w:p w14:paraId="66FA414D" w14:textId="552B1C21" w:rsidR="002146A9" w:rsidRPr="00E66B3C" w:rsidRDefault="002146A9" w:rsidP="002146A9">
      <w:r w:rsidRPr="00E66B3C">
        <w:t xml:space="preserve">Le principal problème des capteurs résistifs est la corrosion des deux électrodes. Les capteurs étant de qualité médiocre, ils sont fortement soumis à cette contrainte. Le capteur grove avait déjà été utilisé dans un projet précédant était déjà très corrodé. Nous avons décidé de ne pas l’utiliser pour les mesures. </w:t>
      </w:r>
    </w:p>
    <w:p w14:paraId="29A82501" w14:textId="023449E0" w:rsidR="002146A9" w:rsidRDefault="002146A9" w:rsidP="002146A9">
      <w:r>
        <w:t xml:space="preserve">Le capteur chinois nous a aussi posé plusieurs problèmes : Il était difficile de comprendre les données qu’il transmettait. On peut observer sur la </w:t>
      </w:r>
      <w:r>
        <w:fldChar w:fldCharType="begin"/>
      </w:r>
      <w:r>
        <w:instrText xml:space="preserve"> REF _Ref73897699 \h </w:instrText>
      </w:r>
      <w:r>
        <w:fldChar w:fldCharType="separate"/>
      </w:r>
      <w:r w:rsidR="00C01B4B">
        <w:t xml:space="preserve">Figure </w:t>
      </w:r>
      <w:r w:rsidR="00C01B4B">
        <w:rPr>
          <w:noProof/>
        </w:rPr>
        <w:t>7</w:t>
      </w:r>
      <w:r>
        <w:fldChar w:fldCharType="end"/>
      </w:r>
      <w:r>
        <w:t xml:space="preserve"> que la courbe verte, représentant le capteur chinois ne donne pas une tendance lisse exploitable. On peut surtout remarquer qu’à partir du 25 mai, la courbe se stabilise vers 1024. Nous avons retiré le capteur de terre et il s’est avéré qu’il était complètement corrodé et inexploitable.</w:t>
      </w:r>
    </w:p>
    <w:p w14:paraId="57C5BF02" w14:textId="77777777" w:rsidR="0002135C" w:rsidRDefault="0002135C" w:rsidP="0002135C">
      <w:pPr>
        <w:keepNext/>
        <w:spacing w:after="0"/>
        <w:jc w:val="center"/>
      </w:pPr>
      <w:r>
        <w:rPr>
          <w:noProof/>
        </w:rPr>
        <w:drawing>
          <wp:inline distT="0" distB="0" distL="0" distR="0" wp14:anchorId="4ECFEEF2" wp14:editId="20DA0AF8">
            <wp:extent cx="5288377" cy="1694702"/>
            <wp:effectExtent l="0" t="0" r="0" b="1270"/>
            <wp:docPr id="93" name="Graphic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96DAC541-7B7A-43D3-8B79-37D633B846F1}">
                          <asvg:svgBlip xmlns:asvg="http://schemas.microsoft.com/office/drawing/2016/SVG/main" r:embed="rId27"/>
                        </a:ext>
                      </a:extLst>
                    </a:blip>
                    <a:srcRect l="10131" t="8927" r="8439" b="4102"/>
                    <a:stretch/>
                  </pic:blipFill>
                  <pic:spPr bwMode="auto">
                    <a:xfrm>
                      <a:off x="0" y="0"/>
                      <a:ext cx="5355992" cy="1716370"/>
                    </a:xfrm>
                    <a:prstGeom prst="rect">
                      <a:avLst/>
                    </a:prstGeom>
                    <a:ln>
                      <a:noFill/>
                    </a:ln>
                    <a:extLst>
                      <a:ext uri="{53640926-AAD7-44D8-BBD7-CCE9431645EC}">
                        <a14:shadowObscured xmlns:a14="http://schemas.microsoft.com/office/drawing/2010/main"/>
                      </a:ext>
                    </a:extLst>
                  </pic:spPr>
                </pic:pic>
              </a:graphicData>
            </a:graphic>
          </wp:inline>
        </w:drawing>
      </w:r>
    </w:p>
    <w:p w14:paraId="19045F39" w14:textId="40679F4E" w:rsidR="0002135C" w:rsidRDefault="0002135C" w:rsidP="00096CE5">
      <w:pPr>
        <w:pStyle w:val="Caption"/>
        <w:jc w:val="center"/>
      </w:pPr>
      <w:bookmarkStart w:id="17" w:name="_Ref73897699"/>
      <w:r>
        <w:t xml:space="preserve">Figure </w:t>
      </w:r>
      <w:r>
        <w:fldChar w:fldCharType="begin"/>
      </w:r>
      <w:r>
        <w:instrText xml:space="preserve"> SEQ Figure \* ARABIC </w:instrText>
      </w:r>
      <w:r>
        <w:fldChar w:fldCharType="separate"/>
      </w:r>
      <w:r w:rsidR="00C01B4B">
        <w:rPr>
          <w:noProof/>
        </w:rPr>
        <w:t>7</w:t>
      </w:r>
      <w:r>
        <w:fldChar w:fldCharType="end"/>
      </w:r>
      <w:bookmarkEnd w:id="17"/>
      <w:r>
        <w:t xml:space="preserve"> - Données analogiques des capteurs d'humidité du sol</w:t>
      </w:r>
    </w:p>
    <w:p w14:paraId="790CDB60" w14:textId="475F889B" w:rsidR="0002135C" w:rsidRPr="0002135C" w:rsidRDefault="0002135C" w:rsidP="002146A9">
      <w:pPr>
        <w:rPr>
          <w:rFonts w:ascii="Ubuntu" w:hAnsi="Ubuntu"/>
        </w:rPr>
      </w:pPr>
      <w:r>
        <w:rPr>
          <w:rFonts w:ascii="Ubuntu" w:hAnsi="Ubuntu"/>
        </w:rPr>
        <w:t>Capacitif enterré</w:t>
      </w:r>
    </w:p>
    <w:p w14:paraId="69E2B94B" w14:textId="10D08DD8" w:rsidR="00096CE5" w:rsidRDefault="002146A9" w:rsidP="002146A9">
      <w:r>
        <w:t>Le capteur cap1 (en bleu) était installé dans la terre à 30cm de profondeur. Ses mesures étaient, elles aussi difficile à exploiter. Nous avons décidé de le déterrer et de l’installer en surface, ses résultats ont rapidement été semblables à ceux du cap2 (en orange).</w:t>
      </w:r>
    </w:p>
    <w:p w14:paraId="5149871D" w14:textId="36ADFE36" w:rsidR="001B0980" w:rsidRDefault="008E0E28" w:rsidP="008E0E28">
      <w:pPr>
        <w:pStyle w:val="Heading3"/>
      </w:pPr>
      <w:bookmarkStart w:id="18" w:name="_Toc73915564"/>
      <w:r>
        <w:t>Traitement des données</w:t>
      </w:r>
      <w:bookmarkEnd w:id="18"/>
    </w:p>
    <w:p w14:paraId="2FD5A83E" w14:textId="274FA4FA" w:rsidR="00564BE1" w:rsidRDefault="000E7211" w:rsidP="000E7211">
      <w:r>
        <w:t xml:space="preserve">Le convertisseur analogique/digital renvoie parfois des valeurs </w:t>
      </w:r>
      <w:r w:rsidR="00203AD2">
        <w:t>impossibles</w:t>
      </w:r>
      <w:r w:rsidR="00633F6A">
        <w:t xml:space="preserve"> pour </w:t>
      </w:r>
      <w:r w:rsidR="009301D0">
        <w:t>sa conception sur 10bits</w:t>
      </w:r>
      <w:r w:rsidR="00203AD2">
        <w:t xml:space="preserve"> (</w:t>
      </w:r>
      <w:r w:rsidR="00445D7D">
        <w:t>plus grandes que 1023)</w:t>
      </w:r>
      <w:r w:rsidR="009301D0">
        <w:t xml:space="preserve">. </w:t>
      </w:r>
      <w:r w:rsidR="0047750E">
        <w:t>Parfois il arrive aussi qu’une donnée isolée so</w:t>
      </w:r>
      <w:r w:rsidR="004B23BC">
        <w:t xml:space="preserve">it beaucoup plus grande ou petite que </w:t>
      </w:r>
      <w:r w:rsidR="00D77606">
        <w:t>ce qu’elle devrait être.</w:t>
      </w:r>
    </w:p>
    <w:p w14:paraId="6D5CD901" w14:textId="440FBB33" w:rsidR="005C4281" w:rsidRDefault="00914444" w:rsidP="000E7211">
      <w:r>
        <w:t>Pour la création des graphiques d’analyse</w:t>
      </w:r>
      <w:r w:rsidR="002A5E88">
        <w:t>, nous avons supprimé toutes les don</w:t>
      </w:r>
      <w:r w:rsidR="00A63822">
        <w:t xml:space="preserve">nées qui représentaient un écart de plus de 20 avec la </w:t>
      </w:r>
      <w:r w:rsidR="002E23B9">
        <w:t>suivante</w:t>
      </w:r>
      <w:r w:rsidR="00D05AFC">
        <w:t>, ainsi que toutes les données plus grandes que 1024.</w:t>
      </w:r>
    </w:p>
    <w:p w14:paraId="06D6DA62" w14:textId="5226B745" w:rsidR="004C1014" w:rsidRPr="001B0980" w:rsidRDefault="004C1014" w:rsidP="000E7211">
      <w:r>
        <w:t>Nous avons ensuite effectué une moyenne mobile</w:t>
      </w:r>
      <w:r w:rsidR="004F0813">
        <w:t xml:space="preserve"> sur 60 données afin de supprimer les petites variations et avoir seulement la tendance de mesure.</w:t>
      </w:r>
    </w:p>
    <w:p w14:paraId="41F29C49" w14:textId="43A5A6F1" w:rsidR="004226FA" w:rsidRDefault="00CF2861" w:rsidP="002146A9">
      <w:r>
        <w:t xml:space="preserve">Dans l’arrosage en fonctionnement, nous n’avons pas pu utiliser pandas pour effectuer cette moyenne mobile. Nous avons </w:t>
      </w:r>
      <w:r w:rsidR="003474A6">
        <w:t xml:space="preserve">fait un tableau retenant les </w:t>
      </w:r>
      <w:r w:rsidR="00A26FB6">
        <w:t>20 dernières mesures.</w:t>
      </w:r>
      <w:r w:rsidR="00365D62">
        <w:t xml:space="preserve"> Les mesures sont prises toutes les deux minutes et à chaque nouvelle mesure, l’arrosage compare la moyenne de ces 20 mesures.</w:t>
      </w:r>
      <w:r w:rsidR="00C66BA9">
        <w:t xml:space="preserve"> Cela permet d’éviter que l’arrosage s’enclenche de courts instants à cause d’une petite variation de l’humidité. Cela permet aussi d’éviter que l’arrosage s’éteigne tout de suite après s’être enclenché (les capteurs étant à la surface,</w:t>
      </w:r>
      <w:r w:rsidR="00C83623">
        <w:t xml:space="preserve"> l’humidité mesurée monte très rapidement).</w:t>
      </w:r>
      <w:r w:rsidR="003474A6">
        <w:t xml:space="preserve"> </w:t>
      </w:r>
    </w:p>
    <w:p w14:paraId="388EDB44" w14:textId="32547337" w:rsidR="00090A81" w:rsidRDefault="00090A81" w:rsidP="00090A81">
      <w:pPr>
        <w:pStyle w:val="Heading2"/>
      </w:pPr>
      <w:bookmarkStart w:id="19" w:name="_Toc73915565"/>
      <w:r>
        <w:t xml:space="preserve">Mesure </w:t>
      </w:r>
      <w:r w:rsidR="00A42731">
        <w:t>d’humidité et de température de l’air</w:t>
      </w:r>
      <w:bookmarkEnd w:id="19"/>
    </w:p>
    <w:p w14:paraId="3A6FB2C0" w14:textId="3CA2381F" w:rsidR="00A42731" w:rsidRDefault="00A42731" w:rsidP="00A42731">
      <w:r>
        <w:t xml:space="preserve">Un capteur </w:t>
      </w:r>
      <w:r w:rsidR="00365693">
        <w:t xml:space="preserve">(AHT10) </w:t>
      </w:r>
      <w:r>
        <w:t xml:space="preserve">mesurant la température et l’humidité de l’air a été installé </w:t>
      </w:r>
      <w:r w:rsidR="0082530E">
        <w:t>dans le boîtier de commande.</w:t>
      </w:r>
      <w:r w:rsidR="00365693">
        <w:t xml:space="preserve"> Il est connecté en I</w:t>
      </w:r>
      <w:r w:rsidR="00365693">
        <w:rPr>
          <w:vertAlign w:val="superscript"/>
        </w:rPr>
        <w:t>2</w:t>
      </w:r>
      <w:r w:rsidR="00365693">
        <w:t xml:space="preserve">C au Raspberry Pi. </w:t>
      </w:r>
      <w:r w:rsidR="00786F1C">
        <w:t xml:space="preserve">Nous avons utilisé la librairie </w:t>
      </w:r>
      <w:r w:rsidR="00DA17AD">
        <w:t xml:space="preserve">AHT10 </w:t>
      </w:r>
      <w:r w:rsidR="00A758A4">
        <w:t>créé par Alexandr Lenetc</w:t>
      </w:r>
      <w:r w:rsidR="00897659">
        <w:rPr>
          <w:rStyle w:val="FootnoteReference"/>
        </w:rPr>
        <w:footnoteReference w:id="2"/>
      </w:r>
      <w:r w:rsidR="00886677">
        <w:t>.</w:t>
      </w:r>
    </w:p>
    <w:p w14:paraId="73E196FE" w14:textId="7F8F937B" w:rsidR="49E5D64A" w:rsidRDefault="004226FA" w:rsidP="004226FA">
      <w:pPr>
        <w:pStyle w:val="Heading2"/>
      </w:pPr>
      <w:bookmarkStart w:id="20" w:name="_Toc73915566"/>
      <w:r>
        <w:t>Mesure de la température du sol</w:t>
      </w:r>
      <w:bookmarkEnd w:id="20"/>
    </w:p>
    <w:p w14:paraId="7271AB2E" w14:textId="2A72F064" w:rsidR="004226FA" w:rsidRDefault="004226FA" w:rsidP="004226FA">
      <w:r>
        <w:t xml:space="preserve">Nous avons enterré un capteur DS18B20 à </w:t>
      </w:r>
      <w:r w:rsidR="006C3259">
        <w:t>5cm de profondeur dans la terre proche des mesures d’humidité.</w:t>
      </w:r>
      <w:r>
        <w:t xml:space="preserve"> </w:t>
      </w:r>
    </w:p>
    <w:p w14:paraId="50029D6C" w14:textId="381175C2" w:rsidR="007840FE" w:rsidRDefault="007840FE" w:rsidP="007840FE">
      <w:pPr>
        <w:pStyle w:val="Heading2"/>
      </w:pPr>
      <w:bookmarkStart w:id="21" w:name="_Toc73915567"/>
      <w:r>
        <w:t>Données météorologiques</w:t>
      </w:r>
      <w:bookmarkEnd w:id="21"/>
    </w:p>
    <w:p w14:paraId="4966BA62" w14:textId="7BBFA231" w:rsidR="009B3D4B" w:rsidRDefault="00081B3E" w:rsidP="007840FE">
      <w:r>
        <w:t>Afin d’obtenir les prévisions météorologiques et en parti</w:t>
      </w:r>
      <w:r w:rsidR="00374124">
        <w:t xml:space="preserve">culier les prévisions de pluie, nous avons utilisé </w:t>
      </w:r>
      <w:r w:rsidR="005142FE">
        <w:t xml:space="preserve">le plan gratuit de </w:t>
      </w:r>
      <w:r w:rsidR="00374124">
        <w:t>l’API d’OpenWheatherMap</w:t>
      </w:r>
      <w:r w:rsidR="009B3D4B">
        <w:t xml:space="preserve">. Les données ont été récupérées </w:t>
      </w:r>
      <w:r w:rsidR="00D90968">
        <w:t>par la librairie pyOWM</w:t>
      </w:r>
      <w:r w:rsidR="00D90968">
        <w:rPr>
          <w:rStyle w:val="FootnoteReference"/>
        </w:rPr>
        <w:footnoteReference w:id="3"/>
      </w:r>
      <w:r w:rsidR="00A30778">
        <w:t xml:space="preserve"> </w:t>
      </w:r>
      <w:r w:rsidR="00D90968">
        <w:t>permettant un lien facile entre l’API et Python.</w:t>
      </w:r>
    </w:p>
    <w:p w14:paraId="49977122" w14:textId="25E57544" w:rsidR="0066462F" w:rsidRPr="007840FE" w:rsidRDefault="0066462F" w:rsidP="007840FE">
      <w:r>
        <w:t>L’api permet de récol</w:t>
      </w:r>
      <w:r w:rsidR="00E66537">
        <w:t>ter les prévisions de pluie 3h par 3h</w:t>
      </w:r>
      <w:r w:rsidR="004265D0">
        <w:t xml:space="preserve">, </w:t>
      </w:r>
      <w:r w:rsidR="00BD4475">
        <w:t>la fonction les somme jour par jour</w:t>
      </w:r>
      <w:r w:rsidR="00F40910">
        <w:t xml:space="preserve">, puis retourne soit un tableau des de la quantité de pluie annoncée jour par jour, soit la pluie annoncée pour le jour même et le lendemain, soit la </w:t>
      </w:r>
      <w:r w:rsidR="00CF35DF">
        <w:t xml:space="preserve">quantité de pluie annoncée pour les </w:t>
      </w:r>
      <w:r w:rsidR="00BD4475">
        <w:t xml:space="preserve"> </w:t>
      </w:r>
      <w:r w:rsidR="002F588E">
        <w:t>5 prochains jours.</w:t>
      </w:r>
    </w:p>
    <w:p w14:paraId="3E9FCBC6" w14:textId="21352880" w:rsidR="00920419" w:rsidRPr="00E66B3C" w:rsidRDefault="00920419" w:rsidP="0099356F">
      <w:pPr>
        <w:pStyle w:val="Heading1"/>
      </w:pPr>
      <w:bookmarkStart w:id="22" w:name="_Toc73271028"/>
      <w:bookmarkStart w:id="23" w:name="_Toc73915568"/>
      <w:r w:rsidRPr="00E66B3C">
        <w:t>Automatisation de l’ar</w:t>
      </w:r>
      <w:r w:rsidR="011DAE80" w:rsidRPr="00E66B3C">
        <w:t>r</w:t>
      </w:r>
      <w:r w:rsidR="38DAA555" w:rsidRPr="00E66B3C">
        <w:t>osage</w:t>
      </w:r>
      <w:bookmarkEnd w:id="22"/>
      <w:bookmarkEnd w:id="23"/>
    </w:p>
    <w:p w14:paraId="2812CE89" w14:textId="234C9CBC" w:rsidR="004E4777" w:rsidRPr="00E66B3C" w:rsidRDefault="00034BB3" w:rsidP="00176355">
      <w:pPr>
        <w:tabs>
          <w:tab w:val="left" w:pos="7530"/>
        </w:tabs>
      </w:pPr>
      <w:r w:rsidRPr="00E66B3C">
        <w:t xml:space="preserve">La plus grande </w:t>
      </w:r>
      <w:r w:rsidR="004E4777" w:rsidRPr="00E66B3C">
        <w:t>partie du projet a constitué à automatiser l’arrosage.</w:t>
      </w:r>
      <w:r w:rsidR="00176355" w:rsidRPr="00E66B3C">
        <w:t xml:space="preserve"> Nous avons opté pour une programmation orientée obje</w:t>
      </w:r>
      <w:r w:rsidR="00DB2FC3" w:rsidRPr="00E66B3C">
        <w:t>t</w:t>
      </w:r>
      <w:r w:rsidR="00747503" w:rsidRPr="00E66B3C">
        <w:t xml:space="preserve"> </w:t>
      </w:r>
      <w:r w:rsidR="004753D0" w:rsidRPr="00E66B3C">
        <w:t>et modulable pour facilement ajouter/modifier des fonctionnalités.</w:t>
      </w:r>
    </w:p>
    <w:p w14:paraId="4D259A75" w14:textId="7EF32227" w:rsidR="004753D0" w:rsidRPr="00E66B3C" w:rsidRDefault="00133646" w:rsidP="00176355">
      <w:pPr>
        <w:tabs>
          <w:tab w:val="left" w:pos="7530"/>
        </w:tabs>
      </w:pPr>
      <w:r w:rsidRPr="00E66B3C">
        <w:t xml:space="preserve">L’arrosage est composé de trois modules : </w:t>
      </w:r>
    </w:p>
    <w:p w14:paraId="0BEC9C84" w14:textId="624D79E8" w:rsidR="00133646" w:rsidRPr="00E66B3C" w:rsidRDefault="00133646" w:rsidP="00133646">
      <w:pPr>
        <w:pStyle w:val="ListParagraph"/>
        <w:numPr>
          <w:ilvl w:val="0"/>
          <w:numId w:val="28"/>
        </w:numPr>
        <w:tabs>
          <w:tab w:val="left" w:pos="7530"/>
        </w:tabs>
      </w:pPr>
      <w:r w:rsidRPr="00E66B3C">
        <w:t>Une partie qui gère le matériel;</w:t>
      </w:r>
    </w:p>
    <w:p w14:paraId="0A444A2D" w14:textId="03C5B20F" w:rsidR="00133646" w:rsidRPr="00E66B3C" w:rsidRDefault="00133646" w:rsidP="00133646">
      <w:pPr>
        <w:pStyle w:val="ListParagraph"/>
        <w:numPr>
          <w:ilvl w:val="0"/>
          <w:numId w:val="28"/>
        </w:numPr>
        <w:tabs>
          <w:tab w:val="left" w:pos="7530"/>
        </w:tabs>
      </w:pPr>
      <w:r w:rsidRPr="00E66B3C">
        <w:t>Une partie qui récupère les données météo ;</w:t>
      </w:r>
    </w:p>
    <w:p w14:paraId="6B5E9402" w14:textId="2F230711" w:rsidR="00133646" w:rsidRDefault="00133646" w:rsidP="00133646">
      <w:pPr>
        <w:pStyle w:val="ListParagraph"/>
        <w:numPr>
          <w:ilvl w:val="0"/>
          <w:numId w:val="28"/>
        </w:numPr>
        <w:tabs>
          <w:tab w:val="left" w:pos="7530"/>
        </w:tabs>
      </w:pPr>
      <w:r w:rsidRPr="00E66B3C">
        <w:t xml:space="preserve">Une dernière partie </w:t>
      </w:r>
      <w:r w:rsidR="006E44E8" w:rsidRPr="00E66B3C">
        <w:t>qui effectue la communication avec la Dashboard.</w:t>
      </w:r>
    </w:p>
    <w:p w14:paraId="62F12B44" w14:textId="3C6476F6" w:rsidR="00AC2CF8" w:rsidRDefault="00AC2CF8" w:rsidP="00AC2CF8">
      <w:pPr>
        <w:pStyle w:val="Heading2"/>
      </w:pPr>
      <w:bookmarkStart w:id="24" w:name="_Toc73915569"/>
      <w:r>
        <w:t>Modes d’arrosage</w:t>
      </w:r>
      <w:bookmarkEnd w:id="24"/>
    </w:p>
    <w:p w14:paraId="796A5B66" w14:textId="1FCDD047" w:rsidR="00FE5E0B" w:rsidRPr="00AC2CF8" w:rsidRDefault="00AC2CF8" w:rsidP="00AC2CF8">
      <w:r>
        <w:t xml:space="preserve">L’arrosage peut être </w:t>
      </w:r>
      <w:r w:rsidR="00676D31">
        <w:t xml:space="preserve">dans deux </w:t>
      </w:r>
      <w:r>
        <w:t>états </w:t>
      </w:r>
      <w:r w:rsidR="00676D31">
        <w:t xml:space="preserve">différents </w:t>
      </w:r>
      <w:r>
        <w:t xml:space="preserve">: </w:t>
      </w:r>
      <w:r w:rsidR="00FE5E0B">
        <w:t>automatique</w:t>
      </w:r>
      <w:r w:rsidR="00676D31">
        <w:t xml:space="preserve"> ou</w:t>
      </w:r>
      <w:r w:rsidR="00FE5E0B">
        <w:t xml:space="preserve"> forcé</w:t>
      </w:r>
      <w:r w:rsidR="00676D31">
        <w:t xml:space="preserve">. L’utilisateur peut choisir </w:t>
      </w:r>
      <w:r w:rsidR="008A7C12">
        <w:t xml:space="preserve">activer les états avec les deux boutons situés sur l’interface de l’arrosage. </w:t>
      </w:r>
    </w:p>
    <w:p w14:paraId="6DD2F61C" w14:textId="312CB555" w:rsidR="006E44E8" w:rsidRPr="00E66B3C" w:rsidRDefault="008D5D79" w:rsidP="00F2383E">
      <w:pPr>
        <w:pStyle w:val="Heading2"/>
      </w:pPr>
      <w:bookmarkStart w:id="25" w:name="_Toc73915570"/>
      <w:r>
        <w:t>Conditions d’a</w:t>
      </w:r>
      <w:r w:rsidR="007771D9">
        <w:t>rrosage automatique</w:t>
      </w:r>
      <w:bookmarkEnd w:id="25"/>
    </w:p>
    <w:p w14:paraId="74C05CEC" w14:textId="0BB4CA98" w:rsidR="007603CE" w:rsidRPr="00E66B3C" w:rsidRDefault="007771D9" w:rsidP="007603CE">
      <w:r>
        <w:t>Lorsque l’arrosage est en mode automatique, p</w:t>
      </w:r>
      <w:r w:rsidR="0068377F" w:rsidRPr="00E66B3C">
        <w:t>lusieurs facteurs sont observés par l’arrosage pour déterminer s’il est nécessaire d’arroser le jardin ou non :</w:t>
      </w:r>
    </w:p>
    <w:p w14:paraId="47B335E3" w14:textId="70B6CE11" w:rsidR="0068377F" w:rsidRPr="00E66B3C" w:rsidRDefault="00B0512F" w:rsidP="0068377F">
      <w:pPr>
        <w:pStyle w:val="ListParagraph"/>
        <w:numPr>
          <w:ilvl w:val="0"/>
          <w:numId w:val="29"/>
        </w:numPr>
      </w:pPr>
      <w:r w:rsidRPr="00E66B3C">
        <w:t>L’humidité du sol ;</w:t>
      </w:r>
    </w:p>
    <w:p w14:paraId="3A112161" w14:textId="64F082F3" w:rsidR="00B0512F" w:rsidRPr="00E66B3C" w:rsidRDefault="00B0512F" w:rsidP="0068377F">
      <w:pPr>
        <w:pStyle w:val="ListParagraph"/>
        <w:numPr>
          <w:ilvl w:val="0"/>
          <w:numId w:val="29"/>
        </w:numPr>
      </w:pPr>
      <w:r w:rsidRPr="00E66B3C">
        <w:t>L’heure de la journée ;</w:t>
      </w:r>
    </w:p>
    <w:p w14:paraId="4791E33F" w14:textId="3981C3A0" w:rsidR="00A70792" w:rsidRDefault="00B0512F" w:rsidP="00A70792">
      <w:pPr>
        <w:pStyle w:val="ListParagraph"/>
        <w:numPr>
          <w:ilvl w:val="0"/>
          <w:numId w:val="29"/>
        </w:numPr>
      </w:pPr>
      <w:r w:rsidRPr="00E66B3C">
        <w:t>La quantité de pluie annoncée pour le lendemain</w:t>
      </w:r>
      <w:r w:rsidR="00A70792" w:rsidRPr="00E66B3C">
        <w:t>.</w:t>
      </w:r>
    </w:p>
    <w:p w14:paraId="31AEC5E0" w14:textId="6776EB29" w:rsidR="005E53BE" w:rsidRDefault="00A45D76" w:rsidP="005E53BE">
      <w:r>
        <w:t xml:space="preserve">L’arrosage </w:t>
      </w:r>
      <w:r w:rsidR="00297083">
        <w:t>s’allumera quand</w:t>
      </w:r>
      <w:r w:rsidR="0013022F">
        <w:t> :</w:t>
      </w:r>
    </w:p>
    <w:p w14:paraId="239A5930" w14:textId="23B92F68" w:rsidR="0013022F" w:rsidRDefault="004A5C17" w:rsidP="0013022F">
      <w:pPr>
        <w:pStyle w:val="ListParagraph"/>
        <w:numPr>
          <w:ilvl w:val="0"/>
          <w:numId w:val="38"/>
        </w:numPr>
      </w:pPr>
      <w:r>
        <w:t xml:space="preserve">L’humidité est </w:t>
      </w:r>
      <w:r w:rsidR="00612AB2">
        <w:t>66%</w:t>
      </w:r>
    </w:p>
    <w:p w14:paraId="1FB7CD57" w14:textId="699A6B0E" w:rsidR="004A5C17" w:rsidRDefault="00354A69" w:rsidP="0013022F">
      <w:pPr>
        <w:pStyle w:val="ListParagraph"/>
        <w:numPr>
          <w:ilvl w:val="0"/>
          <w:numId w:val="38"/>
        </w:numPr>
      </w:pPr>
      <w:r>
        <w:t xml:space="preserve">Ce n’est pas </w:t>
      </w:r>
      <w:r w:rsidR="008D5D79">
        <w:t>la</w:t>
      </w:r>
      <w:r>
        <w:t xml:space="preserve"> pleine journée</w:t>
      </w:r>
      <w:r w:rsidR="004A5C17">
        <w:t xml:space="preserve"> </w:t>
      </w:r>
      <w:r w:rsidR="00CF65A8">
        <w:t>(</w:t>
      </w:r>
      <w:r w:rsidR="000B44D7">
        <w:t>de 18h00 à 08h00)</w:t>
      </w:r>
    </w:p>
    <w:p w14:paraId="68A778AE" w14:textId="6D9FE979" w:rsidR="008D5D79" w:rsidRDefault="008D5D79" w:rsidP="0013022F">
      <w:pPr>
        <w:pStyle w:val="ListParagraph"/>
        <w:numPr>
          <w:ilvl w:val="0"/>
          <w:numId w:val="38"/>
        </w:numPr>
      </w:pPr>
      <w:r>
        <w:t>Il annonce moins de 10mm de pluie le jour suivant</w:t>
      </w:r>
    </w:p>
    <w:p w14:paraId="6D8B9B58" w14:textId="52BF6C3C" w:rsidR="00F101E1" w:rsidRDefault="00654655" w:rsidP="00F101E1">
      <w:r>
        <w:t>Si l’humidité</w:t>
      </w:r>
      <w:r w:rsidR="000D242E">
        <w:t xml:space="preserve"> est à 25%</w:t>
      </w:r>
      <w:r w:rsidR="00C27B0F">
        <w:t>, l’arrosage passera en mode critique : peu importe l’heure de la journée ou la pluie annoncée, l’irrigation des plantes se fera de toute manière.</w:t>
      </w:r>
    </w:p>
    <w:p w14:paraId="683A7A24" w14:textId="7DB50E1A" w:rsidR="00EA58A2" w:rsidRDefault="00C27B0F" w:rsidP="00F101E1">
      <w:r>
        <w:t xml:space="preserve">L’arrosage </w:t>
      </w:r>
      <w:r w:rsidR="00432187">
        <w:t xml:space="preserve">est allumé, </w:t>
      </w:r>
      <w:r>
        <w:t>jusqu’à avoir un taux d’humidité de 80%, à cette valeur, l’arrosage s’éteint automatiquement.</w:t>
      </w:r>
    </w:p>
    <w:p w14:paraId="7D8A6113" w14:textId="21822B71" w:rsidR="00D026AE" w:rsidRDefault="00D026AE" w:rsidP="00D026AE">
      <w:pPr>
        <w:pStyle w:val="Heading2"/>
      </w:pPr>
      <w:bookmarkStart w:id="26" w:name="_Toc73915571"/>
      <w:r>
        <w:t>Boutons</w:t>
      </w:r>
      <w:bookmarkEnd w:id="26"/>
    </w:p>
    <w:p w14:paraId="5AB834A2" w14:textId="0AE374CC" w:rsidR="00D026AE" w:rsidRDefault="00D026AE" w:rsidP="00D026AE">
      <w:r>
        <w:t xml:space="preserve">Deux boutons sont installés sur le boîtier de commande. Celui </w:t>
      </w:r>
      <w:r w:rsidR="000F44A9">
        <w:t>à droite avec le sigle on/off sert à allumer ou éteindre la minuterie de l’arrosage. Celui à gauche</w:t>
      </w:r>
      <w:r w:rsidR="00E9077A">
        <w:t xml:space="preserve"> sert à forcer l’allumage de l’arrosage. Ils contiennent une LED intégrée qui </w:t>
      </w:r>
      <w:r w:rsidR="00B23E3F">
        <w:t xml:space="preserve">est allumée </w:t>
      </w:r>
      <w:r w:rsidR="003516F4">
        <w:t>en correspondance avec l’état de l’arrosage (à gauche si l’arrosage est en mode forcé, à droite si l’arrosage est en mode automatique).</w:t>
      </w:r>
    </w:p>
    <w:p w14:paraId="077DE2A7" w14:textId="38919CD2" w:rsidR="00467AAA" w:rsidRPr="00467AAA" w:rsidRDefault="00467AAA" w:rsidP="00D026AE">
      <w:r w:rsidRPr="00467AAA">
        <w:t xml:space="preserve">Il a fallu </w:t>
      </w:r>
      <w:r w:rsidR="008B0E33">
        <w:t>souder</w:t>
      </w:r>
      <w:r w:rsidRPr="00467AAA">
        <w:t xml:space="preserve"> deux ré</w:t>
      </w:r>
      <w:r>
        <w:t>sistance pull-up sur les boutons</w:t>
      </w:r>
      <w:r w:rsidR="008B0E33">
        <w:t>, sans cela les valeurs lues étaient aléatoires.</w:t>
      </w:r>
    </w:p>
    <w:p w14:paraId="2E11F2D1" w14:textId="6CC75338" w:rsidR="00871224" w:rsidRDefault="00871224" w:rsidP="00871224">
      <w:pPr>
        <w:pStyle w:val="Heading2"/>
      </w:pPr>
      <w:bookmarkStart w:id="27" w:name="_Toc73915572"/>
      <w:r>
        <w:t>LEDs d’information</w:t>
      </w:r>
      <w:bookmarkEnd w:id="27"/>
    </w:p>
    <w:p w14:paraId="34748D9F" w14:textId="03C2D68D" w:rsidR="00871224" w:rsidRDefault="00871224" w:rsidP="00871224">
      <w:r>
        <w:t xml:space="preserve">Deux leds sont disposées en dessus des boutons. La LED verte est allumée dès que le système de contrôle est alimenté. La LED bleue s’allume quand l’arrosage est enclenché) </w:t>
      </w:r>
    </w:p>
    <w:p w14:paraId="5B86CFCB" w14:textId="3DD70D81" w:rsidR="006902AC" w:rsidRDefault="006902AC" w:rsidP="006902AC">
      <w:pPr>
        <w:pStyle w:val="Heading2"/>
      </w:pPr>
      <w:bookmarkStart w:id="28" w:name="_Toc73915573"/>
      <w:r>
        <w:t>Electrovanne</w:t>
      </w:r>
      <w:bookmarkEnd w:id="28"/>
    </w:p>
    <w:p w14:paraId="4024CCD3" w14:textId="250B4A7F" w:rsidR="006902AC" w:rsidRPr="006902AC" w:rsidRDefault="006902AC" w:rsidP="006902AC">
      <w:r>
        <w:t>L’électrovanne sert à contrôler l’arrivée de l’eau dans la platebande. Elle doit être alimentée en 12v CC pour s’ouvrir</w:t>
      </w:r>
      <w:r w:rsidR="00B61124">
        <w:t>. Un relais a été utilisé pour la contrôler.</w:t>
      </w:r>
    </w:p>
    <w:p w14:paraId="4256D4F3" w14:textId="010B478B" w:rsidR="00EF44C8" w:rsidRDefault="00EF44C8" w:rsidP="00EF44C8">
      <w:pPr>
        <w:pStyle w:val="Heading2"/>
      </w:pPr>
      <w:bookmarkStart w:id="29" w:name="_Toc73915574"/>
      <w:r>
        <w:t>Dashboard</w:t>
      </w:r>
      <w:bookmarkEnd w:id="29"/>
    </w:p>
    <w:p w14:paraId="0C4E878D" w14:textId="51A9C206" w:rsidR="00EF44C8" w:rsidRDefault="0053778A" w:rsidP="00EF44C8">
      <w:r>
        <w:t xml:space="preserve">Afin de rendre l’arrosage le plus interactif possible, nous avons souhaité </w:t>
      </w:r>
      <w:r w:rsidR="00760064">
        <w:t>créer un site où il est possible de visualiser les données d’humidité, les températures mesurées et l’état de l’arrosage s’il est allumé ou non.</w:t>
      </w:r>
    </w:p>
    <w:p w14:paraId="327C90A2" w14:textId="4F6EE0C4" w:rsidR="00B8043E" w:rsidRDefault="00FE6BC0" w:rsidP="00EF44C8">
      <w:r>
        <w:t>Nous avons utilisé la plateforme Ubidots STEM</w:t>
      </w:r>
      <w:r w:rsidR="00526894">
        <w:rPr>
          <w:rStyle w:val="FootnoteReference"/>
        </w:rPr>
        <w:footnoteReference w:id="4"/>
      </w:r>
      <w:r>
        <w:t xml:space="preserve"> qui permet de facilement créer une interface</w:t>
      </w:r>
      <w:r w:rsidR="00AC1D84">
        <w:t xml:space="preserve"> pour visualiser des données et </w:t>
      </w:r>
      <w:r w:rsidR="00D90E13">
        <w:t>interagir avec. Cependant, nous avons été confronté</w:t>
      </w:r>
      <w:r w:rsidR="001C45AE">
        <w:t>s</w:t>
      </w:r>
      <w:r w:rsidR="00D90E13">
        <w:t xml:space="preserve"> </w:t>
      </w:r>
      <w:r w:rsidR="00426BB2">
        <w:t xml:space="preserve">à quelques limitations : la plateforme limite à </w:t>
      </w:r>
      <w:r w:rsidR="00426BB2" w:rsidRPr="00426BB2">
        <w:t>4</w:t>
      </w:r>
      <w:r w:rsidR="001C45AE">
        <w:t> </w:t>
      </w:r>
      <w:r w:rsidR="00426BB2" w:rsidRPr="00426BB2">
        <w:t>000</w:t>
      </w:r>
      <w:r w:rsidR="00426BB2">
        <w:t xml:space="preserve"> données</w:t>
      </w:r>
      <w:r w:rsidR="001C45AE">
        <w:t xml:space="preserve"> envoyées par jour. Nous avons du limiter l’envoi d’informations toutes les 3 minutes (6 données sont envoyées à chaque fois : l’humidité du sol, la température du sol et de l’air</w:t>
      </w:r>
      <w:r w:rsidR="00454595">
        <w:t xml:space="preserve"> et des états si l’arrosage est allumé, est sur la minuterie ou est en mode « forcé ».</w:t>
      </w:r>
    </w:p>
    <w:p w14:paraId="54610318" w14:textId="33CE2189" w:rsidR="00587900" w:rsidRPr="00EF44C8" w:rsidRDefault="00587900" w:rsidP="00EF44C8">
      <w:r>
        <w:t>L</w:t>
      </w:r>
      <w:r w:rsidR="00D026AE">
        <w:t>e</w:t>
      </w:r>
      <w:r>
        <w:t xml:space="preserve"> dashboard est accessible sous ce lien : </w:t>
      </w:r>
      <w:hyperlink r:id="rId28" w:history="1">
        <w:r w:rsidR="008200D0" w:rsidRPr="00852ADE">
          <w:rPr>
            <w:rStyle w:val="Hyperlink"/>
          </w:rPr>
          <w:t>http://e2-watering.vsandoz.ch/</w:t>
        </w:r>
      </w:hyperlink>
      <w:r w:rsidR="008200D0">
        <w:tab/>
      </w:r>
    </w:p>
    <w:p w14:paraId="78362F9A" w14:textId="024C38C9" w:rsidR="003C71FC" w:rsidRPr="00E66B3C" w:rsidRDefault="00966CCD" w:rsidP="0099356F">
      <w:pPr>
        <w:pStyle w:val="Heading1"/>
      </w:pPr>
      <w:bookmarkStart w:id="30" w:name="_Toc73271029"/>
      <w:bookmarkStart w:id="31" w:name="_Toc73915575"/>
      <w:r w:rsidRPr="00E66B3C">
        <w:t>Conclusion</w:t>
      </w:r>
      <w:bookmarkEnd w:id="30"/>
      <w:bookmarkEnd w:id="31"/>
    </w:p>
    <w:p w14:paraId="02043E56" w14:textId="6693AE17" w:rsidR="01CCA9DD" w:rsidRDefault="00C83623" w:rsidP="01CCA9DD">
      <w:r>
        <w:t>Nous avons réussi à créer un arrosage</w:t>
      </w:r>
      <w:r w:rsidR="006B4418">
        <w:t xml:space="preserve"> qui s’active selon les précipitations prévues, l’humidité du sol et l’heure de la journée. Il est aussi possible de le contrôler manuellement</w:t>
      </w:r>
      <w:r w:rsidR="00C423A0">
        <w:t xml:space="preserve"> et de visualiser son état sur une dashboard</w:t>
      </w:r>
      <w:r w:rsidR="006B4418">
        <w:t xml:space="preserve">, ce qui permet une </w:t>
      </w:r>
      <w:r w:rsidR="00C423A0">
        <w:t>utilisation facile par l’utilisateur.</w:t>
      </w:r>
    </w:p>
    <w:p w14:paraId="48933167" w14:textId="2A3AEFB4" w:rsidR="002474CC" w:rsidRDefault="00C423A0" w:rsidP="01CCA9DD">
      <w:r>
        <w:t>Pour rendre l’expérience encore plus agréable, il faudrait rendre l’arrosage contrôlable directement depuis la dashboard, ce qui n’a pas encore été implémenté</w:t>
      </w:r>
      <w:r w:rsidR="002474CC">
        <w:t>.</w:t>
      </w:r>
    </w:p>
    <w:p w14:paraId="755535DF" w14:textId="34DABF27" w:rsidR="008824DE" w:rsidRDefault="002474CC" w:rsidP="01CCA9DD">
      <w:r>
        <w:t xml:space="preserve">Le projet a été effectué en printemps et il y a eu beaucoup de précipitations dans la période de test. Il est difficile de dire actuellement </w:t>
      </w:r>
      <w:r w:rsidR="00C82BB3">
        <w:t xml:space="preserve">si les valeurs cibles d’humidités sont </w:t>
      </w:r>
      <w:r w:rsidR="008824DE">
        <w:t>les valeurs correspondant à une irrigation adéquate. Des réglages devront être fait pendant l’été.</w:t>
      </w:r>
    </w:p>
    <w:p w14:paraId="1DF5AA80" w14:textId="763471AF" w:rsidR="00E83DE0" w:rsidRPr="00E66B3C" w:rsidRDefault="00E83DE0" w:rsidP="01CCA9DD">
      <w:r>
        <w:t>Il serait aussi intéressant d’étendre l’arrosage à d’autres platebandes</w:t>
      </w:r>
      <w:r w:rsidR="00924B5E">
        <w:t xml:space="preserve">. Cela nécessiterait d’installer des capteurs sans fils fonctionnant sur batterie et panneau solaire dans </w:t>
      </w:r>
      <w:r w:rsidR="00EF1012">
        <w:t>le jardin.</w:t>
      </w:r>
    </w:p>
    <w:p w14:paraId="137BE2F3" w14:textId="77777777" w:rsidR="0090596C" w:rsidRDefault="0090596C" w:rsidP="427A940B"/>
    <w:p w14:paraId="2D3F20D2" w14:textId="3F5B415B" w:rsidR="003311C6" w:rsidRDefault="003311C6" w:rsidP="427A940B">
      <w:pPr>
        <w:sectPr w:rsidR="003311C6" w:rsidSect="00452334">
          <w:headerReference w:type="even" r:id="rId29"/>
          <w:headerReference w:type="default" r:id="rId30"/>
          <w:footerReference w:type="even" r:id="rId31"/>
          <w:footerReference w:type="default" r:id="rId32"/>
          <w:headerReference w:type="first" r:id="rId33"/>
          <w:footerReference w:type="first" r:id="rId34"/>
          <w:pgSz w:w="12240" w:h="15840"/>
          <w:pgMar w:top="1134" w:right="1134" w:bottom="1134" w:left="1134" w:header="720" w:footer="170" w:gutter="0"/>
          <w:pgNumType w:start="0"/>
          <w:cols w:space="720"/>
          <w:titlePg/>
          <w:docGrid w:linePitch="360"/>
        </w:sectPr>
      </w:pPr>
      <w:r>
        <w:t>Le projet est disponible sur github à l’adresse</w:t>
      </w:r>
      <w:r w:rsidR="006C2536">
        <w:t xml:space="preserve"> : </w:t>
      </w:r>
      <w:hyperlink r:id="rId35" w:history="1">
        <w:r w:rsidR="006C2536" w:rsidRPr="006C2536">
          <w:rPr>
            <w:rStyle w:val="Hyperlink"/>
          </w:rPr>
          <w:t>https://github.com/Iomys/E2_watering</w:t>
        </w:r>
      </w:hyperlink>
    </w:p>
    <w:bookmarkEnd w:id="0"/>
    <w:p w14:paraId="0D0032E6" w14:textId="69FD8F3F" w:rsidR="00E76EC0" w:rsidRDefault="00D5152E" w:rsidP="00FC1388">
      <w:pPr>
        <w:pStyle w:val="Annexe"/>
        <w:spacing w:before="0"/>
      </w:pPr>
      <w:r w:rsidRPr="00D5152E">
        <w:drawing>
          <wp:anchor distT="0" distB="0" distL="114300" distR="114300" simplePos="0" relativeHeight="251662341" behindDoc="1" locked="0" layoutInCell="1" allowOverlap="1" wp14:anchorId="16794596" wp14:editId="315882B0">
            <wp:simplePos x="0" y="0"/>
            <wp:positionH relativeFrom="column">
              <wp:posOffset>-586105</wp:posOffset>
            </wp:positionH>
            <wp:positionV relativeFrom="paragraph">
              <wp:posOffset>284704</wp:posOffset>
            </wp:positionV>
            <wp:extent cx="9943068" cy="5629835"/>
            <wp:effectExtent l="0" t="0" r="0" b="0"/>
            <wp:wrapNone/>
            <wp:docPr id="4" name="Graphique 4">
              <a:extLst xmlns:a="http://schemas.openxmlformats.org/drawingml/2006/main">
                <a:ext uri="{FF2B5EF4-FFF2-40B4-BE49-F238E27FC236}">
                  <a16:creationId xmlns:a16="http://schemas.microsoft.com/office/drawing/2014/main" id="{6EB89FCB-2C37-47A2-8BE0-7D8CFF91B9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Graphique 4">
                      <a:extLst>
                        <a:ext uri="{FF2B5EF4-FFF2-40B4-BE49-F238E27FC236}">
                          <a16:creationId xmlns:a16="http://schemas.microsoft.com/office/drawing/2014/main" id="{6EB89FCB-2C37-47A2-8BE0-7D8CFF91B988}"/>
                        </a:ext>
                      </a:extLst>
                    </pic:cNvPr>
                    <pic:cNvPicPr>
                      <a:picLocks noGrp="1" noChangeAspect="1"/>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t="9408" r="15119" b="22675"/>
                    <a:stretch/>
                  </pic:blipFill>
                  <pic:spPr bwMode="auto">
                    <a:xfrm>
                      <a:off x="0" y="0"/>
                      <a:ext cx="9943068" cy="5629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30A" w:rsidRPr="00E66B3C">
        <w:t xml:space="preserve"> </w:t>
      </w:r>
      <w:bookmarkStart w:id="32" w:name="_Ref73898944"/>
      <w:bookmarkStart w:id="33" w:name="_Toc73915576"/>
      <w:r w:rsidR="00E76EC0" w:rsidRPr="00E76EC0">
        <w:t>Schématique</w:t>
      </w:r>
      <w:r w:rsidR="00E76EC0">
        <w:t xml:space="preserve"> de l’installation</w:t>
      </w:r>
      <w:bookmarkEnd w:id="32"/>
      <w:bookmarkEnd w:id="33"/>
    </w:p>
    <w:p w14:paraId="62C7FEEC" w14:textId="55895CBD" w:rsidR="00E76EC0" w:rsidRPr="00E76EC0" w:rsidRDefault="00E76EC0" w:rsidP="00E76EC0"/>
    <w:sectPr w:rsidR="00E76EC0" w:rsidRPr="00E76EC0" w:rsidSect="00FC1388">
      <w:footerReference w:type="first" r:id="rId38"/>
      <w:pgSz w:w="15840" w:h="12240" w:orient="landscape"/>
      <w:pgMar w:top="568" w:right="1134" w:bottom="1134" w:left="1134" w:header="11" w:footer="73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FC305" w14:textId="77777777" w:rsidR="004A485F" w:rsidRDefault="004A485F" w:rsidP="00C6554A">
      <w:pPr>
        <w:spacing w:before="0" w:after="0" w:line="240" w:lineRule="auto"/>
      </w:pPr>
      <w:r>
        <w:separator/>
      </w:r>
    </w:p>
  </w:endnote>
  <w:endnote w:type="continuationSeparator" w:id="0">
    <w:p w14:paraId="552DA43E" w14:textId="77777777" w:rsidR="004A485F" w:rsidRDefault="004A485F" w:rsidP="00C6554A">
      <w:pPr>
        <w:spacing w:before="0" w:after="0" w:line="240" w:lineRule="auto"/>
      </w:pPr>
      <w:r>
        <w:continuationSeparator/>
      </w:r>
    </w:p>
  </w:endnote>
  <w:endnote w:type="continuationNotice" w:id="1">
    <w:p w14:paraId="2D0DFAF0" w14:textId="77777777" w:rsidR="004A485F" w:rsidRDefault="004A485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ongolian Baiti">
    <w:panose1 w:val="03000500000000000000"/>
    <w:charset w:val="00"/>
    <w:family w:val="script"/>
    <w:pitch w:val="variable"/>
    <w:sig w:usb0="80000023" w:usb1="00000000" w:usb2="00020000" w:usb3="00000000" w:csb0="00000001" w:csb1="00000000"/>
  </w:font>
  <w:font w:name="Ubuntu Light">
    <w:altName w:val="Calibri"/>
    <w:charset w:val="00"/>
    <w:family w:val="swiss"/>
    <w:pitch w:val="variable"/>
    <w:sig w:usb0="E00002FF" w:usb1="5000205B" w:usb2="00000000" w:usb3="00000000" w:csb0="0000009F" w:csb1="00000000"/>
  </w:font>
  <w:font w:name="Ubuntu Medium">
    <w:charset w:val="00"/>
    <w:family w:val="swiss"/>
    <w:pitch w:val="variable"/>
    <w:sig w:usb0="E00002FF" w:usb1="5000205B" w:usb2="00000000" w:usb3="00000000" w:csb0="0000009F" w:csb1="00000000"/>
  </w:font>
  <w:font w:name="Ubuntu">
    <w:altName w:val="Cambria"/>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D2A7B" w14:textId="38EE2BA5" w:rsidR="00FC1388" w:rsidRDefault="00452334" w:rsidP="00452334">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0BED7" w14:textId="0BC5A8EC" w:rsidR="00FC1388" w:rsidRDefault="00452334" w:rsidP="00452334">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A86F1" w14:textId="77777777" w:rsidR="0070393F" w:rsidRPr="0070393F" w:rsidRDefault="0070393F" w:rsidP="0070393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1DC48" w14:textId="77777777" w:rsidR="006665B0" w:rsidRPr="00AA50B4" w:rsidRDefault="006665B0" w:rsidP="006665B0">
    <w:pPr>
      <w:pStyle w:val="Footer"/>
    </w:pPr>
    <w:r w:rsidRPr="00AA50B4">
      <w:ptab w:relativeTo="margin" w:alignment="center" w:leader="none"/>
    </w:r>
  </w:p>
  <w:p w14:paraId="548EC898" w14:textId="77777777" w:rsidR="006665B0" w:rsidRPr="00AA50B4" w:rsidRDefault="006665B0" w:rsidP="006665B0">
    <w:pPr>
      <w:pStyle w:val="Footer"/>
    </w:pPr>
    <w:r w:rsidRPr="00AA50B4">
      <w:ptab w:relativeTo="margin" w:alignment="right" w:leader="none"/>
    </w:r>
    <w:r>
      <w:t xml:space="preserve"> </w:t>
    </w:r>
  </w:p>
  <w:p w14:paraId="04B253C7" w14:textId="77777777" w:rsidR="006665B0" w:rsidRDefault="006665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D5280" w14:textId="77777777" w:rsidR="004A485F" w:rsidRDefault="004A485F" w:rsidP="00C6554A">
      <w:pPr>
        <w:spacing w:before="0" w:after="0" w:line="240" w:lineRule="auto"/>
      </w:pPr>
      <w:r>
        <w:separator/>
      </w:r>
    </w:p>
  </w:footnote>
  <w:footnote w:type="continuationSeparator" w:id="0">
    <w:p w14:paraId="0F1A1EF6" w14:textId="77777777" w:rsidR="004A485F" w:rsidRDefault="004A485F" w:rsidP="00C6554A">
      <w:pPr>
        <w:spacing w:before="0" w:after="0" w:line="240" w:lineRule="auto"/>
      </w:pPr>
      <w:r>
        <w:continuationSeparator/>
      </w:r>
    </w:p>
  </w:footnote>
  <w:footnote w:type="continuationNotice" w:id="1">
    <w:p w14:paraId="5CA094DD" w14:textId="77777777" w:rsidR="004A485F" w:rsidRDefault="004A485F">
      <w:pPr>
        <w:spacing w:before="0" w:after="0" w:line="240" w:lineRule="auto"/>
      </w:pPr>
    </w:p>
  </w:footnote>
  <w:footnote w:id="2">
    <w:p w14:paraId="5ECAB4E8" w14:textId="0E4286D9" w:rsidR="00897659" w:rsidRPr="00BE30AD" w:rsidRDefault="00897659">
      <w:pPr>
        <w:pStyle w:val="FootnoteText"/>
        <w:rPr>
          <w:lang w:val="en-US"/>
        </w:rPr>
      </w:pPr>
      <w:r>
        <w:rPr>
          <w:rStyle w:val="FootnoteReference"/>
        </w:rPr>
        <w:footnoteRef/>
      </w:r>
      <w:r w:rsidRPr="00BE30AD">
        <w:rPr>
          <w:lang w:val="en-US"/>
        </w:rPr>
        <w:t xml:space="preserve"> </w:t>
      </w:r>
      <w:hyperlink r:id="rId1" w:history="1">
        <w:r w:rsidR="00BE30AD" w:rsidRPr="00A30778">
          <w:rPr>
            <w:rStyle w:val="Hyperlink"/>
            <w:lang w:val="en-US"/>
          </w:rPr>
          <w:t>https://github.com/momoru-kun/AHT10</w:t>
        </w:r>
      </w:hyperlink>
    </w:p>
  </w:footnote>
  <w:footnote w:id="3">
    <w:p w14:paraId="5A49944D" w14:textId="304CDE63" w:rsidR="00D90968" w:rsidRPr="00B1485E" w:rsidRDefault="00D90968">
      <w:pPr>
        <w:pStyle w:val="FootnoteText"/>
        <w:rPr>
          <w:lang w:val="it-IT"/>
        </w:rPr>
      </w:pPr>
      <w:r>
        <w:rPr>
          <w:rStyle w:val="FootnoteReference"/>
        </w:rPr>
        <w:footnoteRef/>
      </w:r>
      <w:r w:rsidRPr="00B1485E">
        <w:rPr>
          <w:lang w:val="it-IT"/>
        </w:rPr>
        <w:t xml:space="preserve"> </w:t>
      </w:r>
      <w:hyperlink r:id="rId2" w:history="1">
        <w:r w:rsidR="00A30778" w:rsidRPr="00B1485E">
          <w:rPr>
            <w:rStyle w:val="Hyperlink"/>
            <w:lang w:val="it-IT"/>
          </w:rPr>
          <w:t>https://github.com/csparpa/pyowm</w:t>
        </w:r>
      </w:hyperlink>
    </w:p>
  </w:footnote>
  <w:footnote w:id="4">
    <w:p w14:paraId="0C0DBFBB" w14:textId="1FC2E042" w:rsidR="00526894" w:rsidRDefault="00526894">
      <w:pPr>
        <w:pStyle w:val="FootnoteText"/>
        <w:rPr>
          <w:lang w:val="it-IT"/>
        </w:rPr>
      </w:pPr>
      <w:r>
        <w:rPr>
          <w:rStyle w:val="FootnoteReference"/>
        </w:rPr>
        <w:footnoteRef/>
      </w:r>
      <w:r w:rsidRPr="00526894">
        <w:rPr>
          <w:lang w:val="it-IT"/>
        </w:rPr>
        <w:t xml:space="preserve"> </w:t>
      </w:r>
      <w:hyperlink r:id="rId3" w:history="1">
        <w:r w:rsidRPr="00526894">
          <w:rPr>
            <w:rStyle w:val="Hyperlink"/>
            <w:lang w:val="it-IT"/>
          </w:rPr>
          <w:t>https://github.com/ubidots/ubidots-python/</w:t>
        </w:r>
      </w:hyperlink>
      <w:r w:rsidRPr="00526894">
        <w:rPr>
          <w:lang w:val="it-IT"/>
        </w:rPr>
        <w:t xml:space="preserve"> (API</w:t>
      </w:r>
      <w:r>
        <w:rPr>
          <w:lang w:val="it-IT"/>
        </w:rPr>
        <w:t>)</w:t>
      </w:r>
    </w:p>
    <w:p w14:paraId="4132345C" w14:textId="6670A606" w:rsidR="00526894" w:rsidRPr="00526894" w:rsidRDefault="00D026AE">
      <w:pPr>
        <w:pStyle w:val="FootnoteText"/>
        <w:rPr>
          <w:lang w:val="it-IT"/>
        </w:rPr>
      </w:pPr>
      <w:r>
        <w:rPr>
          <w:lang w:val="it-IT"/>
        </w:rPr>
        <w:t xml:space="preserve">   </w:t>
      </w:r>
      <w:hyperlink r:id="rId4" w:history="1">
        <w:r w:rsidRPr="00D026AE">
          <w:rPr>
            <w:rStyle w:val="Hyperlink"/>
            <w:lang w:val="it-IT"/>
          </w:rPr>
          <w:t>https://ubidots.com/</w:t>
        </w:r>
      </w:hyperlink>
      <w:r>
        <w:rPr>
          <w:lang w:val="it-IT"/>
        </w:rPr>
        <w:t xml:space="preserve"> (Site)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4A084" w14:textId="77777777" w:rsidR="00FC1388" w:rsidRDefault="00FC13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66A1B" w14:textId="77777777" w:rsidR="00FC1388" w:rsidRDefault="00FC13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B3127" w14:textId="7667FB15" w:rsidR="006B3DB3" w:rsidRDefault="006B3DB3" w:rsidP="006B3DB3">
    <w:pPr>
      <w:pStyle w:val="Header"/>
      <w:jc w:val="right"/>
    </w:pPr>
  </w:p>
  <w:p w14:paraId="3FA82F0E" w14:textId="4D62F9D0" w:rsidR="00E76EC0" w:rsidRDefault="00E76EC0" w:rsidP="00483E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565302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msoE753"/>
      </v:shape>
    </w:pict>
  </w:numPicBullet>
  <w:numPicBullet w:numPicBulletId="1">
    <w:pict>
      <v:shape w14:anchorId="25A30F86" id="_x0000_i1026" type="#_x0000_t75" style="width:11.25pt;height:11.25pt" o:bullet="t">
        <v:imagedata r:id="rId2" o:title="msoE753"/>
      </v:shape>
    </w:pict>
  </w:numPicBullet>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1D1294B"/>
    <w:multiLevelType w:val="multilevel"/>
    <w:tmpl w:val="0512D382"/>
    <w:numStyleLink w:val="Style1"/>
  </w:abstractNum>
  <w:abstractNum w:abstractNumId="13" w15:restartNumberingAfterBreak="0">
    <w:nsid w:val="12493722"/>
    <w:multiLevelType w:val="hybridMultilevel"/>
    <w:tmpl w:val="8EE21C16"/>
    <w:lvl w:ilvl="0" w:tplc="100C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7E1321"/>
    <w:multiLevelType w:val="multilevel"/>
    <w:tmpl w:val="19B828F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5" w15:restartNumberingAfterBreak="0">
    <w:nsid w:val="12904B73"/>
    <w:multiLevelType w:val="hybridMultilevel"/>
    <w:tmpl w:val="4568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907AFB"/>
    <w:multiLevelType w:val="hybridMultilevel"/>
    <w:tmpl w:val="872C47D8"/>
    <w:lvl w:ilvl="0" w:tplc="10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7A4A90"/>
    <w:multiLevelType w:val="hybridMultilevel"/>
    <w:tmpl w:val="1DEE9842"/>
    <w:lvl w:ilvl="0" w:tplc="05F039C2">
      <w:numFmt w:val="bullet"/>
      <w:lvlText w:val="-"/>
      <w:lvlJc w:val="left"/>
      <w:pPr>
        <w:ind w:left="720" w:hanging="360"/>
      </w:pPr>
      <w:rPr>
        <w:rFonts w:ascii="Constantia" w:eastAsiaTheme="minorHAnsi" w:hAnsi="Constantia"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46B524A"/>
    <w:multiLevelType w:val="multilevel"/>
    <w:tmpl w:val="64FED5F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0DC23CB"/>
    <w:multiLevelType w:val="hybridMultilevel"/>
    <w:tmpl w:val="DC809CF2"/>
    <w:lvl w:ilvl="0" w:tplc="100C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96546"/>
    <w:multiLevelType w:val="multilevel"/>
    <w:tmpl w:val="D9E4A4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261713"/>
    <w:multiLevelType w:val="hybridMultilevel"/>
    <w:tmpl w:val="C7DE3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3D865E3"/>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5E5DD6"/>
    <w:multiLevelType w:val="hybridMultilevel"/>
    <w:tmpl w:val="4E428A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1A26DB2"/>
    <w:multiLevelType w:val="multilevel"/>
    <w:tmpl w:val="82207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396622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C2127C7"/>
    <w:multiLevelType w:val="hybridMultilevel"/>
    <w:tmpl w:val="5AF4D8DE"/>
    <w:lvl w:ilvl="0" w:tplc="31B68E26">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C6A1B83"/>
    <w:multiLevelType w:val="hybridMultilevel"/>
    <w:tmpl w:val="ACCA630C"/>
    <w:lvl w:ilvl="0" w:tplc="579C767A">
      <w:numFmt w:val="bullet"/>
      <w:lvlText w:val="-"/>
      <w:lvlJc w:val="left"/>
      <w:pPr>
        <w:ind w:left="1080" w:hanging="360"/>
      </w:pPr>
      <w:rPr>
        <w:rFonts w:ascii="Constantia" w:eastAsiaTheme="minorHAnsi" w:hAnsi="Constantia" w:cstheme="minorBid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9" w15:restartNumberingAfterBreak="0">
    <w:nsid w:val="5F727619"/>
    <w:multiLevelType w:val="hybridMultilevel"/>
    <w:tmpl w:val="C542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B749D3"/>
    <w:multiLevelType w:val="hybridMultilevel"/>
    <w:tmpl w:val="B11400BE"/>
    <w:lvl w:ilvl="0" w:tplc="100C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4761F3"/>
    <w:multiLevelType w:val="multilevel"/>
    <w:tmpl w:val="0512D382"/>
    <w:styleLink w:val="Style1"/>
    <w:lvl w:ilvl="0">
      <w:start w:val="1"/>
      <w:numFmt w:val="upperLetter"/>
      <w:pStyle w:val="Annexe"/>
      <w:suff w:val="nothing"/>
      <w:lvlText w:val="Annexe %1 - "/>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15:restartNumberingAfterBreak="0">
    <w:nsid w:val="6C1E7F4F"/>
    <w:multiLevelType w:val="multilevel"/>
    <w:tmpl w:val="0512D382"/>
    <w:numStyleLink w:val="Style1"/>
  </w:abstractNum>
  <w:abstractNum w:abstractNumId="33" w15:restartNumberingAfterBreak="0">
    <w:nsid w:val="735B39AC"/>
    <w:multiLevelType w:val="hybridMultilevel"/>
    <w:tmpl w:val="6DD05D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C7A32DF"/>
    <w:multiLevelType w:val="multilevel"/>
    <w:tmpl w:val="0512D382"/>
    <w:numStyleLink w:val="Style1"/>
  </w:abstractNum>
  <w:num w:numId="1">
    <w:abstractNumId w:val="9"/>
  </w:num>
  <w:num w:numId="2">
    <w:abstractNumId w:val="8"/>
  </w:num>
  <w:num w:numId="3">
    <w:abstractNumId w:val="8"/>
  </w:num>
  <w:num w:numId="4">
    <w:abstractNumId w:val="9"/>
  </w:num>
  <w:num w:numId="5">
    <w:abstractNumId w:val="2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8"/>
  </w:num>
  <w:num w:numId="17">
    <w:abstractNumId w:val="17"/>
  </w:num>
  <w:num w:numId="18">
    <w:abstractNumId w:val="25"/>
  </w:num>
  <w:num w:numId="19">
    <w:abstractNumId w:val="14"/>
  </w:num>
  <w:num w:numId="20">
    <w:abstractNumId w:val="26"/>
  </w:num>
  <w:num w:numId="21">
    <w:abstractNumId w:val="18"/>
  </w:num>
  <w:num w:numId="22">
    <w:abstractNumId w:val="29"/>
  </w:num>
  <w:num w:numId="23">
    <w:abstractNumId w:val="16"/>
  </w:num>
  <w:num w:numId="24">
    <w:abstractNumId w:val="30"/>
  </w:num>
  <w:num w:numId="25">
    <w:abstractNumId w:val="19"/>
  </w:num>
  <w:num w:numId="26">
    <w:abstractNumId w:val="13"/>
  </w:num>
  <w:num w:numId="27">
    <w:abstractNumId w:val="15"/>
  </w:num>
  <w:num w:numId="28">
    <w:abstractNumId w:val="24"/>
  </w:num>
  <w:num w:numId="29">
    <w:abstractNumId w:val="21"/>
  </w:num>
  <w:num w:numId="30">
    <w:abstractNumId w:val="22"/>
  </w:num>
  <w:num w:numId="31">
    <w:abstractNumId w:val="20"/>
  </w:num>
  <w:num w:numId="32">
    <w:abstractNumId w:val="27"/>
  </w:num>
  <w:num w:numId="33">
    <w:abstractNumId w:val="31"/>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34"/>
    <w:lvlOverride w:ilvl="0">
      <w:lvl w:ilvl="0">
        <w:start w:val="1"/>
        <w:numFmt w:val="upperLetter"/>
        <w:pStyle w:val="Annexe"/>
        <w:suff w:val="nothing"/>
        <w:lvlText w:val="Annexe %1 -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7">
    <w:abstractNumId w:val="32"/>
    <w:lvlOverride w:ilvl="0">
      <w:lvl w:ilvl="0">
        <w:start w:val="1"/>
        <w:numFmt w:val="upperLetter"/>
        <w:pStyle w:val="Annexe"/>
        <w:suff w:val="nothing"/>
        <w:lvlText w:val="Annexe %1 -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pPr>
          <w:ind w:left="0" w:firstLine="0"/>
        </w:pPr>
        <w:rPr>
          <w:rFonts w:hint="default"/>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38">
    <w:abstractNumId w:val="33"/>
  </w:num>
  <w:num w:numId="39">
    <w:abstractNumId w:val="32"/>
    <w:lvlOverride w:ilvl="0">
      <w:lvl w:ilvl="0">
        <w:start w:val="1"/>
        <w:numFmt w:val="upperLetter"/>
        <w:pStyle w:val="Annexe"/>
        <w:suff w:val="nothing"/>
        <w:lvlText w:val="Annexe %1 -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attachedTemplate r:id="rId1"/>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0FB"/>
    <w:rsid w:val="00002D6E"/>
    <w:rsid w:val="00003A9B"/>
    <w:rsid w:val="00007CF6"/>
    <w:rsid w:val="00011DAD"/>
    <w:rsid w:val="0001594F"/>
    <w:rsid w:val="0002135C"/>
    <w:rsid w:val="00034BB3"/>
    <w:rsid w:val="000354BA"/>
    <w:rsid w:val="00040AF9"/>
    <w:rsid w:val="00045E14"/>
    <w:rsid w:val="00050B0B"/>
    <w:rsid w:val="000518B3"/>
    <w:rsid w:val="00056507"/>
    <w:rsid w:val="00060032"/>
    <w:rsid w:val="0006769E"/>
    <w:rsid w:val="00081B3E"/>
    <w:rsid w:val="00085F13"/>
    <w:rsid w:val="00086171"/>
    <w:rsid w:val="00090A81"/>
    <w:rsid w:val="00096CE5"/>
    <w:rsid w:val="000A3B4B"/>
    <w:rsid w:val="000B44D7"/>
    <w:rsid w:val="000C68F3"/>
    <w:rsid w:val="000C6930"/>
    <w:rsid w:val="000D242E"/>
    <w:rsid w:val="000E07AC"/>
    <w:rsid w:val="000E214A"/>
    <w:rsid w:val="000E38DD"/>
    <w:rsid w:val="000E7211"/>
    <w:rsid w:val="000E7344"/>
    <w:rsid w:val="000F44A9"/>
    <w:rsid w:val="000F7C37"/>
    <w:rsid w:val="000F7CA9"/>
    <w:rsid w:val="0010001A"/>
    <w:rsid w:val="00101AAE"/>
    <w:rsid w:val="00103417"/>
    <w:rsid w:val="001050A1"/>
    <w:rsid w:val="00111B09"/>
    <w:rsid w:val="00122155"/>
    <w:rsid w:val="00122D9C"/>
    <w:rsid w:val="00124751"/>
    <w:rsid w:val="00126AC7"/>
    <w:rsid w:val="0013022F"/>
    <w:rsid w:val="00133646"/>
    <w:rsid w:val="00133F1D"/>
    <w:rsid w:val="0014643C"/>
    <w:rsid w:val="001532BA"/>
    <w:rsid w:val="001669DB"/>
    <w:rsid w:val="001673A5"/>
    <w:rsid w:val="00176355"/>
    <w:rsid w:val="001844AC"/>
    <w:rsid w:val="00192959"/>
    <w:rsid w:val="00196467"/>
    <w:rsid w:val="001A3AA7"/>
    <w:rsid w:val="001B0980"/>
    <w:rsid w:val="001B18C8"/>
    <w:rsid w:val="001B387F"/>
    <w:rsid w:val="001B3DFB"/>
    <w:rsid w:val="001B5779"/>
    <w:rsid w:val="001C1208"/>
    <w:rsid w:val="001C4019"/>
    <w:rsid w:val="001C45AE"/>
    <w:rsid w:val="001D1286"/>
    <w:rsid w:val="001D3669"/>
    <w:rsid w:val="001D7344"/>
    <w:rsid w:val="001E1DDF"/>
    <w:rsid w:val="001F0776"/>
    <w:rsid w:val="001F7257"/>
    <w:rsid w:val="001F7DD6"/>
    <w:rsid w:val="002018EF"/>
    <w:rsid w:val="00202F09"/>
    <w:rsid w:val="002037E4"/>
    <w:rsid w:val="00203AD2"/>
    <w:rsid w:val="002055B6"/>
    <w:rsid w:val="00207506"/>
    <w:rsid w:val="00211729"/>
    <w:rsid w:val="002146A9"/>
    <w:rsid w:val="00214CF3"/>
    <w:rsid w:val="00220039"/>
    <w:rsid w:val="00231AC1"/>
    <w:rsid w:val="00237EF4"/>
    <w:rsid w:val="00240463"/>
    <w:rsid w:val="00240AEA"/>
    <w:rsid w:val="00241A8E"/>
    <w:rsid w:val="00243346"/>
    <w:rsid w:val="00245B00"/>
    <w:rsid w:val="002474CC"/>
    <w:rsid w:val="00250A21"/>
    <w:rsid w:val="00251BFF"/>
    <w:rsid w:val="002554CD"/>
    <w:rsid w:val="00257C09"/>
    <w:rsid w:val="002661B4"/>
    <w:rsid w:val="002751A7"/>
    <w:rsid w:val="00281C32"/>
    <w:rsid w:val="00284E8C"/>
    <w:rsid w:val="00286554"/>
    <w:rsid w:val="00293B83"/>
    <w:rsid w:val="00297083"/>
    <w:rsid w:val="002A497F"/>
    <w:rsid w:val="002A5E88"/>
    <w:rsid w:val="002B4294"/>
    <w:rsid w:val="002C44AA"/>
    <w:rsid w:val="002D0900"/>
    <w:rsid w:val="002D38DF"/>
    <w:rsid w:val="002D4858"/>
    <w:rsid w:val="002E23B9"/>
    <w:rsid w:val="002E44B2"/>
    <w:rsid w:val="002E4FFC"/>
    <w:rsid w:val="002F1147"/>
    <w:rsid w:val="002F588E"/>
    <w:rsid w:val="002F7BC3"/>
    <w:rsid w:val="002F7C8B"/>
    <w:rsid w:val="003021A4"/>
    <w:rsid w:val="0030375B"/>
    <w:rsid w:val="00323AFC"/>
    <w:rsid w:val="00323EAC"/>
    <w:rsid w:val="003262E0"/>
    <w:rsid w:val="003311C6"/>
    <w:rsid w:val="00331620"/>
    <w:rsid w:val="00333D0D"/>
    <w:rsid w:val="00342806"/>
    <w:rsid w:val="00346007"/>
    <w:rsid w:val="003474A6"/>
    <w:rsid w:val="00347A64"/>
    <w:rsid w:val="003516F4"/>
    <w:rsid w:val="00354A69"/>
    <w:rsid w:val="003604F5"/>
    <w:rsid w:val="00360501"/>
    <w:rsid w:val="00365693"/>
    <w:rsid w:val="00365D62"/>
    <w:rsid w:val="00370F8F"/>
    <w:rsid w:val="00374124"/>
    <w:rsid w:val="00374954"/>
    <w:rsid w:val="003766A7"/>
    <w:rsid w:val="00381851"/>
    <w:rsid w:val="00385546"/>
    <w:rsid w:val="00386553"/>
    <w:rsid w:val="0039277E"/>
    <w:rsid w:val="003A61A3"/>
    <w:rsid w:val="003A7154"/>
    <w:rsid w:val="003B7537"/>
    <w:rsid w:val="003B7933"/>
    <w:rsid w:val="003C71FC"/>
    <w:rsid w:val="003D5A85"/>
    <w:rsid w:val="003F52B4"/>
    <w:rsid w:val="003F776E"/>
    <w:rsid w:val="0040065B"/>
    <w:rsid w:val="00402161"/>
    <w:rsid w:val="00405FF5"/>
    <w:rsid w:val="00406906"/>
    <w:rsid w:val="00413257"/>
    <w:rsid w:val="004146F8"/>
    <w:rsid w:val="004226FA"/>
    <w:rsid w:val="0042279E"/>
    <w:rsid w:val="004265D0"/>
    <w:rsid w:val="00426BB2"/>
    <w:rsid w:val="00430F85"/>
    <w:rsid w:val="00432187"/>
    <w:rsid w:val="004415BE"/>
    <w:rsid w:val="00445D7D"/>
    <w:rsid w:val="00452334"/>
    <w:rsid w:val="00454595"/>
    <w:rsid w:val="004644AA"/>
    <w:rsid w:val="00466020"/>
    <w:rsid w:val="0046730F"/>
    <w:rsid w:val="0046755B"/>
    <w:rsid w:val="00467AAA"/>
    <w:rsid w:val="00470693"/>
    <w:rsid w:val="004753D0"/>
    <w:rsid w:val="0047750E"/>
    <w:rsid w:val="00483E18"/>
    <w:rsid w:val="00484B91"/>
    <w:rsid w:val="00485BBC"/>
    <w:rsid w:val="0048692E"/>
    <w:rsid w:val="00490DAA"/>
    <w:rsid w:val="004928E3"/>
    <w:rsid w:val="00494DC1"/>
    <w:rsid w:val="004A3FA9"/>
    <w:rsid w:val="004A485F"/>
    <w:rsid w:val="004A5C17"/>
    <w:rsid w:val="004B23BC"/>
    <w:rsid w:val="004B6A48"/>
    <w:rsid w:val="004C049F"/>
    <w:rsid w:val="004C1014"/>
    <w:rsid w:val="004C4D2D"/>
    <w:rsid w:val="004C53A1"/>
    <w:rsid w:val="004D2F9C"/>
    <w:rsid w:val="004D5E38"/>
    <w:rsid w:val="004D6752"/>
    <w:rsid w:val="004E4777"/>
    <w:rsid w:val="004F0813"/>
    <w:rsid w:val="005000E2"/>
    <w:rsid w:val="00503734"/>
    <w:rsid w:val="00503BAE"/>
    <w:rsid w:val="00504DA8"/>
    <w:rsid w:val="005142FE"/>
    <w:rsid w:val="00526894"/>
    <w:rsid w:val="00527F5F"/>
    <w:rsid w:val="00530249"/>
    <w:rsid w:val="0053638A"/>
    <w:rsid w:val="0053778A"/>
    <w:rsid w:val="00544E23"/>
    <w:rsid w:val="00551C2F"/>
    <w:rsid w:val="00555C45"/>
    <w:rsid w:val="00560DD0"/>
    <w:rsid w:val="005649CA"/>
    <w:rsid w:val="00564BE1"/>
    <w:rsid w:val="00576953"/>
    <w:rsid w:val="00577BF9"/>
    <w:rsid w:val="00587900"/>
    <w:rsid w:val="005924BD"/>
    <w:rsid w:val="005A32D2"/>
    <w:rsid w:val="005A54D1"/>
    <w:rsid w:val="005C0176"/>
    <w:rsid w:val="005C2D69"/>
    <w:rsid w:val="005C4281"/>
    <w:rsid w:val="005E1A97"/>
    <w:rsid w:val="005E53BE"/>
    <w:rsid w:val="005E5579"/>
    <w:rsid w:val="005F23EE"/>
    <w:rsid w:val="005F312F"/>
    <w:rsid w:val="005F51C9"/>
    <w:rsid w:val="00612890"/>
    <w:rsid w:val="00612AB2"/>
    <w:rsid w:val="00620511"/>
    <w:rsid w:val="0062080D"/>
    <w:rsid w:val="0062435E"/>
    <w:rsid w:val="006276BA"/>
    <w:rsid w:val="00627EC0"/>
    <w:rsid w:val="00633F6A"/>
    <w:rsid w:val="00641635"/>
    <w:rsid w:val="00642B38"/>
    <w:rsid w:val="00642D9F"/>
    <w:rsid w:val="00645AA8"/>
    <w:rsid w:val="0064760D"/>
    <w:rsid w:val="00654201"/>
    <w:rsid w:val="00654655"/>
    <w:rsid w:val="00663E9D"/>
    <w:rsid w:val="0066462F"/>
    <w:rsid w:val="006665B0"/>
    <w:rsid w:val="00674381"/>
    <w:rsid w:val="0067486C"/>
    <w:rsid w:val="006753B2"/>
    <w:rsid w:val="00676D31"/>
    <w:rsid w:val="006820AC"/>
    <w:rsid w:val="0068377F"/>
    <w:rsid w:val="006902AC"/>
    <w:rsid w:val="006A3CE7"/>
    <w:rsid w:val="006B3DB3"/>
    <w:rsid w:val="006B4052"/>
    <w:rsid w:val="006B408D"/>
    <w:rsid w:val="006B4418"/>
    <w:rsid w:val="006C2536"/>
    <w:rsid w:val="006C3259"/>
    <w:rsid w:val="006C7964"/>
    <w:rsid w:val="006C7EB4"/>
    <w:rsid w:val="006D35C4"/>
    <w:rsid w:val="006E1453"/>
    <w:rsid w:val="006E44E8"/>
    <w:rsid w:val="006E4A6F"/>
    <w:rsid w:val="006F3083"/>
    <w:rsid w:val="006F3EFD"/>
    <w:rsid w:val="0070393F"/>
    <w:rsid w:val="00704D5E"/>
    <w:rsid w:val="00717152"/>
    <w:rsid w:val="00733B46"/>
    <w:rsid w:val="0074022D"/>
    <w:rsid w:val="00747503"/>
    <w:rsid w:val="007500B4"/>
    <w:rsid w:val="007508EC"/>
    <w:rsid w:val="00756C15"/>
    <w:rsid w:val="00757EFF"/>
    <w:rsid w:val="00760064"/>
    <w:rsid w:val="007603CE"/>
    <w:rsid w:val="00761E7D"/>
    <w:rsid w:val="007771D9"/>
    <w:rsid w:val="00781B0F"/>
    <w:rsid w:val="00781B51"/>
    <w:rsid w:val="007840FE"/>
    <w:rsid w:val="00786F1C"/>
    <w:rsid w:val="00795638"/>
    <w:rsid w:val="007A4EC7"/>
    <w:rsid w:val="007B07BA"/>
    <w:rsid w:val="007B2A4D"/>
    <w:rsid w:val="007B4AA6"/>
    <w:rsid w:val="007C2DF7"/>
    <w:rsid w:val="007D2CF9"/>
    <w:rsid w:val="007D7ED7"/>
    <w:rsid w:val="007E13B8"/>
    <w:rsid w:val="007E394A"/>
    <w:rsid w:val="007E5E19"/>
    <w:rsid w:val="007E779B"/>
    <w:rsid w:val="007F322E"/>
    <w:rsid w:val="007F3AC1"/>
    <w:rsid w:val="007F4E24"/>
    <w:rsid w:val="007F7429"/>
    <w:rsid w:val="00804518"/>
    <w:rsid w:val="008200D0"/>
    <w:rsid w:val="0082530E"/>
    <w:rsid w:val="00826B87"/>
    <w:rsid w:val="00842E05"/>
    <w:rsid w:val="0084775F"/>
    <w:rsid w:val="00850F6D"/>
    <w:rsid w:val="0085394D"/>
    <w:rsid w:val="00863AEE"/>
    <w:rsid w:val="008646C0"/>
    <w:rsid w:val="00866100"/>
    <w:rsid w:val="00871224"/>
    <w:rsid w:val="00871719"/>
    <w:rsid w:val="00873E78"/>
    <w:rsid w:val="00877925"/>
    <w:rsid w:val="008824DE"/>
    <w:rsid w:val="00883A87"/>
    <w:rsid w:val="00883B8F"/>
    <w:rsid w:val="0088496C"/>
    <w:rsid w:val="00886677"/>
    <w:rsid w:val="00886F62"/>
    <w:rsid w:val="00887AFA"/>
    <w:rsid w:val="00897659"/>
    <w:rsid w:val="008A0BB4"/>
    <w:rsid w:val="008A1EB2"/>
    <w:rsid w:val="008A5709"/>
    <w:rsid w:val="008A7C12"/>
    <w:rsid w:val="008B0E33"/>
    <w:rsid w:val="008B10CD"/>
    <w:rsid w:val="008C71F3"/>
    <w:rsid w:val="008D4223"/>
    <w:rsid w:val="008D441D"/>
    <w:rsid w:val="008D4DA9"/>
    <w:rsid w:val="008D5D79"/>
    <w:rsid w:val="008E0E28"/>
    <w:rsid w:val="008E1401"/>
    <w:rsid w:val="008E3B6F"/>
    <w:rsid w:val="008F1573"/>
    <w:rsid w:val="008F4EA2"/>
    <w:rsid w:val="0090596C"/>
    <w:rsid w:val="00914162"/>
    <w:rsid w:val="00914444"/>
    <w:rsid w:val="00917555"/>
    <w:rsid w:val="00917A51"/>
    <w:rsid w:val="00920419"/>
    <w:rsid w:val="00921D20"/>
    <w:rsid w:val="009246A4"/>
    <w:rsid w:val="00924B5E"/>
    <w:rsid w:val="009301D0"/>
    <w:rsid w:val="009358A1"/>
    <w:rsid w:val="00936EC5"/>
    <w:rsid w:val="009412E1"/>
    <w:rsid w:val="00942857"/>
    <w:rsid w:val="0094499F"/>
    <w:rsid w:val="009460E5"/>
    <w:rsid w:val="00961A65"/>
    <w:rsid w:val="00966CCD"/>
    <w:rsid w:val="0097121E"/>
    <w:rsid w:val="009775FC"/>
    <w:rsid w:val="00977CA3"/>
    <w:rsid w:val="00977D05"/>
    <w:rsid w:val="0099356F"/>
    <w:rsid w:val="009B3D4B"/>
    <w:rsid w:val="009B492A"/>
    <w:rsid w:val="009F373A"/>
    <w:rsid w:val="00A021F7"/>
    <w:rsid w:val="00A030A1"/>
    <w:rsid w:val="00A03105"/>
    <w:rsid w:val="00A033A9"/>
    <w:rsid w:val="00A03479"/>
    <w:rsid w:val="00A11003"/>
    <w:rsid w:val="00A26FB6"/>
    <w:rsid w:val="00A30778"/>
    <w:rsid w:val="00A40C0C"/>
    <w:rsid w:val="00A41EE8"/>
    <w:rsid w:val="00A42052"/>
    <w:rsid w:val="00A42731"/>
    <w:rsid w:val="00A4411B"/>
    <w:rsid w:val="00A45D76"/>
    <w:rsid w:val="00A50AC7"/>
    <w:rsid w:val="00A60631"/>
    <w:rsid w:val="00A6179D"/>
    <w:rsid w:val="00A63822"/>
    <w:rsid w:val="00A659D1"/>
    <w:rsid w:val="00A6646C"/>
    <w:rsid w:val="00A70792"/>
    <w:rsid w:val="00A758A4"/>
    <w:rsid w:val="00A93E92"/>
    <w:rsid w:val="00AA0686"/>
    <w:rsid w:val="00AA50B4"/>
    <w:rsid w:val="00AA6181"/>
    <w:rsid w:val="00AA74C2"/>
    <w:rsid w:val="00AC1D84"/>
    <w:rsid w:val="00AC2CF8"/>
    <w:rsid w:val="00AC2D4F"/>
    <w:rsid w:val="00AD082C"/>
    <w:rsid w:val="00AE33E6"/>
    <w:rsid w:val="00AE7257"/>
    <w:rsid w:val="00AF1216"/>
    <w:rsid w:val="00AF2222"/>
    <w:rsid w:val="00B04010"/>
    <w:rsid w:val="00B0512F"/>
    <w:rsid w:val="00B118D1"/>
    <w:rsid w:val="00B12BC5"/>
    <w:rsid w:val="00B13F2E"/>
    <w:rsid w:val="00B1485E"/>
    <w:rsid w:val="00B22103"/>
    <w:rsid w:val="00B23E3F"/>
    <w:rsid w:val="00B31023"/>
    <w:rsid w:val="00B45796"/>
    <w:rsid w:val="00B5069D"/>
    <w:rsid w:val="00B512F7"/>
    <w:rsid w:val="00B52FFB"/>
    <w:rsid w:val="00B53C50"/>
    <w:rsid w:val="00B61124"/>
    <w:rsid w:val="00B740FE"/>
    <w:rsid w:val="00B7521D"/>
    <w:rsid w:val="00B8043E"/>
    <w:rsid w:val="00B83DB2"/>
    <w:rsid w:val="00B92A87"/>
    <w:rsid w:val="00B92F58"/>
    <w:rsid w:val="00B9350E"/>
    <w:rsid w:val="00B94B52"/>
    <w:rsid w:val="00B94D3A"/>
    <w:rsid w:val="00B94F74"/>
    <w:rsid w:val="00B95677"/>
    <w:rsid w:val="00BB6238"/>
    <w:rsid w:val="00BB74F6"/>
    <w:rsid w:val="00BC31D5"/>
    <w:rsid w:val="00BC4143"/>
    <w:rsid w:val="00BC44D5"/>
    <w:rsid w:val="00BC570E"/>
    <w:rsid w:val="00BD0055"/>
    <w:rsid w:val="00BD0480"/>
    <w:rsid w:val="00BD19CC"/>
    <w:rsid w:val="00BD1B20"/>
    <w:rsid w:val="00BD4475"/>
    <w:rsid w:val="00BD5ABB"/>
    <w:rsid w:val="00BD7AC2"/>
    <w:rsid w:val="00BD7B94"/>
    <w:rsid w:val="00BE30AD"/>
    <w:rsid w:val="00BE3DE1"/>
    <w:rsid w:val="00BF059A"/>
    <w:rsid w:val="00BF2E13"/>
    <w:rsid w:val="00C014CB"/>
    <w:rsid w:val="00C01B4B"/>
    <w:rsid w:val="00C035DF"/>
    <w:rsid w:val="00C04DC9"/>
    <w:rsid w:val="00C05602"/>
    <w:rsid w:val="00C06318"/>
    <w:rsid w:val="00C11B37"/>
    <w:rsid w:val="00C17D07"/>
    <w:rsid w:val="00C21031"/>
    <w:rsid w:val="00C2359D"/>
    <w:rsid w:val="00C249FD"/>
    <w:rsid w:val="00C25C92"/>
    <w:rsid w:val="00C26078"/>
    <w:rsid w:val="00C27B0F"/>
    <w:rsid w:val="00C356EE"/>
    <w:rsid w:val="00C41D71"/>
    <w:rsid w:val="00C423A0"/>
    <w:rsid w:val="00C45922"/>
    <w:rsid w:val="00C51181"/>
    <w:rsid w:val="00C6442B"/>
    <w:rsid w:val="00C6498D"/>
    <w:rsid w:val="00C6554A"/>
    <w:rsid w:val="00C66BA9"/>
    <w:rsid w:val="00C67B79"/>
    <w:rsid w:val="00C72C37"/>
    <w:rsid w:val="00C819B5"/>
    <w:rsid w:val="00C8295B"/>
    <w:rsid w:val="00C82BB3"/>
    <w:rsid w:val="00C83623"/>
    <w:rsid w:val="00C878AD"/>
    <w:rsid w:val="00C9177D"/>
    <w:rsid w:val="00C9710E"/>
    <w:rsid w:val="00C97B94"/>
    <w:rsid w:val="00CA0B72"/>
    <w:rsid w:val="00CA3315"/>
    <w:rsid w:val="00CA4C38"/>
    <w:rsid w:val="00CA7638"/>
    <w:rsid w:val="00CA77A5"/>
    <w:rsid w:val="00CB0842"/>
    <w:rsid w:val="00CB29F0"/>
    <w:rsid w:val="00CB2CEA"/>
    <w:rsid w:val="00CB2EF8"/>
    <w:rsid w:val="00CC4AD9"/>
    <w:rsid w:val="00CC62FF"/>
    <w:rsid w:val="00CD2C2A"/>
    <w:rsid w:val="00CD367E"/>
    <w:rsid w:val="00CD49B1"/>
    <w:rsid w:val="00CE3652"/>
    <w:rsid w:val="00CF267C"/>
    <w:rsid w:val="00CF2861"/>
    <w:rsid w:val="00CF35DF"/>
    <w:rsid w:val="00CF65A8"/>
    <w:rsid w:val="00CF70F6"/>
    <w:rsid w:val="00D026AE"/>
    <w:rsid w:val="00D02911"/>
    <w:rsid w:val="00D048CE"/>
    <w:rsid w:val="00D05AFC"/>
    <w:rsid w:val="00D078C2"/>
    <w:rsid w:val="00D1165E"/>
    <w:rsid w:val="00D1402D"/>
    <w:rsid w:val="00D276C5"/>
    <w:rsid w:val="00D30AA5"/>
    <w:rsid w:val="00D34F42"/>
    <w:rsid w:val="00D35FD4"/>
    <w:rsid w:val="00D37CD9"/>
    <w:rsid w:val="00D436CE"/>
    <w:rsid w:val="00D5152E"/>
    <w:rsid w:val="00D53269"/>
    <w:rsid w:val="00D567AF"/>
    <w:rsid w:val="00D61C67"/>
    <w:rsid w:val="00D63E0B"/>
    <w:rsid w:val="00D65192"/>
    <w:rsid w:val="00D745E2"/>
    <w:rsid w:val="00D7679B"/>
    <w:rsid w:val="00D76E4C"/>
    <w:rsid w:val="00D77606"/>
    <w:rsid w:val="00D802A2"/>
    <w:rsid w:val="00D80DDC"/>
    <w:rsid w:val="00D8231A"/>
    <w:rsid w:val="00D83779"/>
    <w:rsid w:val="00D90968"/>
    <w:rsid w:val="00D90D07"/>
    <w:rsid w:val="00D90E13"/>
    <w:rsid w:val="00DA11D1"/>
    <w:rsid w:val="00DA17AD"/>
    <w:rsid w:val="00DA3327"/>
    <w:rsid w:val="00DB2FC3"/>
    <w:rsid w:val="00DB630E"/>
    <w:rsid w:val="00DB6FFD"/>
    <w:rsid w:val="00DD3DFF"/>
    <w:rsid w:val="00DE48E1"/>
    <w:rsid w:val="00DE56CA"/>
    <w:rsid w:val="00DE7E65"/>
    <w:rsid w:val="00DF213C"/>
    <w:rsid w:val="00E01F03"/>
    <w:rsid w:val="00E05AF4"/>
    <w:rsid w:val="00E17CC7"/>
    <w:rsid w:val="00E233F8"/>
    <w:rsid w:val="00E34241"/>
    <w:rsid w:val="00E37BBA"/>
    <w:rsid w:val="00E46021"/>
    <w:rsid w:val="00E47DC5"/>
    <w:rsid w:val="00E505EC"/>
    <w:rsid w:val="00E65477"/>
    <w:rsid w:val="00E66537"/>
    <w:rsid w:val="00E66B3C"/>
    <w:rsid w:val="00E715BF"/>
    <w:rsid w:val="00E717C1"/>
    <w:rsid w:val="00E72C46"/>
    <w:rsid w:val="00E76EC0"/>
    <w:rsid w:val="00E822CD"/>
    <w:rsid w:val="00E83DE0"/>
    <w:rsid w:val="00E860B8"/>
    <w:rsid w:val="00E9077A"/>
    <w:rsid w:val="00E93138"/>
    <w:rsid w:val="00EA001D"/>
    <w:rsid w:val="00EA13BB"/>
    <w:rsid w:val="00EA2B6B"/>
    <w:rsid w:val="00EA58A2"/>
    <w:rsid w:val="00EB77B8"/>
    <w:rsid w:val="00EC0E1A"/>
    <w:rsid w:val="00EC39EF"/>
    <w:rsid w:val="00EC5021"/>
    <w:rsid w:val="00EC5D47"/>
    <w:rsid w:val="00ED19D8"/>
    <w:rsid w:val="00ED3A25"/>
    <w:rsid w:val="00ED4998"/>
    <w:rsid w:val="00ED6E60"/>
    <w:rsid w:val="00ED7C44"/>
    <w:rsid w:val="00EE0146"/>
    <w:rsid w:val="00EF1012"/>
    <w:rsid w:val="00EF44C8"/>
    <w:rsid w:val="00EF61E7"/>
    <w:rsid w:val="00F040B9"/>
    <w:rsid w:val="00F101E1"/>
    <w:rsid w:val="00F14BB0"/>
    <w:rsid w:val="00F177D5"/>
    <w:rsid w:val="00F2383E"/>
    <w:rsid w:val="00F3043C"/>
    <w:rsid w:val="00F375AD"/>
    <w:rsid w:val="00F401DD"/>
    <w:rsid w:val="00F40910"/>
    <w:rsid w:val="00F44593"/>
    <w:rsid w:val="00F50DD7"/>
    <w:rsid w:val="00F550FB"/>
    <w:rsid w:val="00F62033"/>
    <w:rsid w:val="00F66B34"/>
    <w:rsid w:val="00F74DD5"/>
    <w:rsid w:val="00F77429"/>
    <w:rsid w:val="00F776BE"/>
    <w:rsid w:val="00F81D33"/>
    <w:rsid w:val="00F852C6"/>
    <w:rsid w:val="00F85EB6"/>
    <w:rsid w:val="00F91749"/>
    <w:rsid w:val="00F93B61"/>
    <w:rsid w:val="00F972BE"/>
    <w:rsid w:val="00F97C92"/>
    <w:rsid w:val="00FA12D6"/>
    <w:rsid w:val="00FA13DB"/>
    <w:rsid w:val="00FB5BA1"/>
    <w:rsid w:val="00FB68E8"/>
    <w:rsid w:val="00FC0B9A"/>
    <w:rsid w:val="00FC1388"/>
    <w:rsid w:val="00FC1F9E"/>
    <w:rsid w:val="00FC730A"/>
    <w:rsid w:val="00FD44FF"/>
    <w:rsid w:val="00FD7F9E"/>
    <w:rsid w:val="00FE2020"/>
    <w:rsid w:val="00FE5E0B"/>
    <w:rsid w:val="00FE6040"/>
    <w:rsid w:val="00FE6BC0"/>
    <w:rsid w:val="00FE7546"/>
    <w:rsid w:val="011DAE80"/>
    <w:rsid w:val="01CCA9DD"/>
    <w:rsid w:val="041FFD16"/>
    <w:rsid w:val="08801F64"/>
    <w:rsid w:val="0D14B959"/>
    <w:rsid w:val="1D67E787"/>
    <w:rsid w:val="3829E2D5"/>
    <w:rsid w:val="38DAA555"/>
    <w:rsid w:val="427A940B"/>
    <w:rsid w:val="46B74AA1"/>
    <w:rsid w:val="48D8EAA4"/>
    <w:rsid w:val="4973112E"/>
    <w:rsid w:val="49E5D64A"/>
    <w:rsid w:val="5A55A7B9"/>
    <w:rsid w:val="61A85EA2"/>
    <w:rsid w:val="629C766D"/>
    <w:rsid w:val="640F5815"/>
    <w:rsid w:val="657970FF"/>
    <w:rsid w:val="669AA9CF"/>
    <w:rsid w:val="6E19EBCF"/>
    <w:rsid w:val="7023FD7D"/>
  </w:rsids>
  <m:mathPr>
    <m:mathFont m:val="Cambria Math"/>
    <m:brkBin m:val="before"/>
    <m:brkBinSub m:val="--"/>
    <m:smallFrac m:val="0"/>
    <m:dispDef/>
    <m:lMargin m:val="0"/>
    <m:rMargin m:val="0"/>
    <m:defJc m:val="centerGroup"/>
    <m:wrapIndent m:val="1440"/>
    <m:intLim m:val="subSup"/>
    <m:naryLim m:val="undOvr"/>
  </m:mathPr>
  <w:themeFontLang w:val="en-US" w:bidi="mn-Mong-M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0927"/>
  <w15:chartTrackingRefBased/>
  <w15:docId w15:val="{90EEB150-567F-4334-ABEF-9A5EAB1D3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30E"/>
    <w:pPr>
      <w:jc w:val="both"/>
    </w:pPr>
    <w:rPr>
      <w:rFonts w:ascii="Ubuntu Light" w:hAnsi="Ubuntu Light"/>
      <w:color w:val="000000" w:themeColor="text1"/>
      <w:lang w:val="fr-CH"/>
    </w:rPr>
  </w:style>
  <w:style w:type="paragraph" w:styleId="Heading1">
    <w:name w:val="heading 1"/>
    <w:basedOn w:val="Normal"/>
    <w:next w:val="Normal"/>
    <w:link w:val="Heading1Char"/>
    <w:uiPriority w:val="9"/>
    <w:qFormat/>
    <w:rsid w:val="008A0BB4"/>
    <w:pPr>
      <w:keepNext/>
      <w:keepLines/>
      <w:numPr>
        <w:numId w:val="21"/>
      </w:numPr>
      <w:spacing w:before="600" w:after="60"/>
      <w:contextualSpacing/>
      <w:outlineLvl w:val="0"/>
    </w:pPr>
    <w:rPr>
      <w:rFonts w:ascii="Ubuntu Medium" w:eastAsiaTheme="majorEastAsia" w:hAnsi="Ubuntu Medium" w:cstheme="majorBidi"/>
      <w:color w:val="865640" w:themeColor="accent3"/>
      <w:sz w:val="32"/>
    </w:rPr>
  </w:style>
  <w:style w:type="paragraph" w:styleId="Heading2">
    <w:name w:val="heading 2"/>
    <w:basedOn w:val="Normal"/>
    <w:next w:val="Normal"/>
    <w:link w:val="Heading2Char"/>
    <w:uiPriority w:val="9"/>
    <w:unhideWhenUsed/>
    <w:qFormat/>
    <w:rsid w:val="007840FE"/>
    <w:pPr>
      <w:keepNext/>
      <w:keepLines/>
      <w:numPr>
        <w:ilvl w:val="1"/>
        <w:numId w:val="21"/>
      </w:numPr>
      <w:spacing w:before="240" w:after="0"/>
      <w:contextualSpacing/>
      <w:outlineLvl w:val="1"/>
    </w:pPr>
    <w:rPr>
      <w:rFonts w:ascii="Ubuntu Medium" w:eastAsiaTheme="majorEastAsia" w:hAnsi="Ubuntu Medium" w:cstheme="majorBidi"/>
      <w:color w:val="644030" w:themeColor="accent3" w:themeShade="BF"/>
      <w:sz w:val="24"/>
    </w:rPr>
  </w:style>
  <w:style w:type="paragraph" w:styleId="Heading3">
    <w:name w:val="heading 3"/>
    <w:basedOn w:val="Normal"/>
    <w:next w:val="Normal"/>
    <w:link w:val="Heading3Char"/>
    <w:uiPriority w:val="9"/>
    <w:unhideWhenUsed/>
    <w:qFormat/>
    <w:rsid w:val="00346007"/>
    <w:pPr>
      <w:keepNext/>
      <w:keepLines/>
      <w:numPr>
        <w:ilvl w:val="2"/>
        <w:numId w:val="21"/>
      </w:numPr>
      <w:spacing w:before="40" w:after="0"/>
      <w:outlineLvl w:val="2"/>
    </w:pPr>
    <w:rPr>
      <w:rFonts w:ascii="Ubuntu" w:eastAsiaTheme="majorEastAsia" w:hAnsi="Ubuntu" w:cstheme="majorBidi"/>
      <w:color w:val="404040" w:themeColor="text1" w:themeTint="BF"/>
      <w:sz w:val="24"/>
      <w:szCs w:val="24"/>
    </w:rPr>
  </w:style>
  <w:style w:type="paragraph" w:styleId="Heading4">
    <w:name w:val="heading 4"/>
    <w:basedOn w:val="Normal"/>
    <w:next w:val="Normal"/>
    <w:link w:val="Heading4Char"/>
    <w:uiPriority w:val="9"/>
    <w:unhideWhenUsed/>
    <w:qFormat/>
    <w:rsid w:val="00483E18"/>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unhideWhenUsed/>
    <w:qFormat/>
    <w:rsid w:val="00483E18"/>
    <w:pPr>
      <w:keepNext/>
      <w:keepLines/>
      <w:spacing w:before="40" w:after="0"/>
      <w:outlineLvl w:val="4"/>
    </w:pPr>
    <w:rPr>
      <w:rFonts w:asciiTheme="majorHAnsi" w:eastAsiaTheme="majorEastAsia" w:hAnsiTheme="majorHAnsi" w:cstheme="majorBidi"/>
      <w:color w:val="262626" w:themeColor="text1" w:themeTint="D9"/>
    </w:rPr>
  </w:style>
  <w:style w:type="paragraph" w:styleId="Heading6">
    <w:name w:val="heading 6"/>
    <w:basedOn w:val="Normal"/>
    <w:next w:val="Normal"/>
    <w:link w:val="Heading6Char"/>
    <w:uiPriority w:val="9"/>
    <w:semiHidden/>
    <w:unhideWhenUsed/>
    <w:qFormat/>
    <w:rsid w:val="00483E18"/>
    <w:pPr>
      <w:keepNext/>
      <w:keepLines/>
      <w:spacing w:before="40" w:after="0"/>
      <w:outlineLvl w:val="5"/>
    </w:pPr>
    <w:rPr>
      <w:rFonts w:asciiTheme="majorHAnsi" w:eastAsiaTheme="majorEastAsia" w:hAnsiTheme="majorHAnsi" w:cstheme="majorBidi"/>
      <w:color w:val="262626" w:themeColor="text1" w:themeTint="D9"/>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714109"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BB4"/>
    <w:rPr>
      <w:rFonts w:ascii="Ubuntu Medium" w:eastAsiaTheme="majorEastAsia" w:hAnsi="Ubuntu Medium" w:cstheme="majorBidi"/>
      <w:color w:val="865640" w:themeColor="accent3"/>
      <w:sz w:val="32"/>
      <w:lang w:val="fr-CH"/>
    </w:rPr>
  </w:style>
  <w:style w:type="character" w:customStyle="1" w:styleId="Heading2Char">
    <w:name w:val="Heading 2 Char"/>
    <w:basedOn w:val="DefaultParagraphFont"/>
    <w:link w:val="Heading2"/>
    <w:uiPriority w:val="9"/>
    <w:rsid w:val="007840FE"/>
    <w:rPr>
      <w:rFonts w:ascii="Ubuntu Medium" w:eastAsiaTheme="majorEastAsia" w:hAnsi="Ubuntu Medium" w:cstheme="majorBidi"/>
      <w:color w:val="644030" w:themeColor="accent3" w:themeShade="BF"/>
      <w:sz w:val="24"/>
      <w:lang w:val="fr-CH"/>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46007"/>
    <w:pPr>
      <w:spacing w:before="480" w:after="40" w:line="240" w:lineRule="auto"/>
      <w:contextualSpacing/>
      <w:jc w:val="center"/>
    </w:pPr>
    <w:rPr>
      <w:rFonts w:ascii="Ubuntu Medium" w:eastAsiaTheme="majorEastAsia" w:hAnsi="Ubuntu Medium" w:cstheme="majorBidi"/>
      <w:kern w:val="28"/>
      <w:sz w:val="60"/>
    </w:rPr>
  </w:style>
  <w:style w:type="character" w:customStyle="1" w:styleId="TitleChar">
    <w:name w:val="Title Char"/>
    <w:basedOn w:val="DefaultParagraphFont"/>
    <w:link w:val="Title"/>
    <w:uiPriority w:val="2"/>
    <w:rsid w:val="00346007"/>
    <w:rPr>
      <w:rFonts w:ascii="Ubuntu Medium" w:eastAsiaTheme="majorEastAsia" w:hAnsi="Ubuntu Medium" w:cstheme="majorBidi"/>
      <w:kern w:val="28"/>
      <w:sz w:val="60"/>
      <w:lang w:val="fr-CH"/>
    </w:rPr>
  </w:style>
  <w:style w:type="paragraph" w:styleId="Subtitle">
    <w:name w:val="Subtitle"/>
    <w:basedOn w:val="Normal"/>
    <w:link w:val="SubtitleChar"/>
    <w:uiPriority w:val="3"/>
    <w:unhideWhenUsed/>
    <w:qFormat/>
    <w:rsid w:val="00346007"/>
    <w:pPr>
      <w:numPr>
        <w:ilvl w:val="1"/>
      </w:numPr>
      <w:spacing w:before="0" w:after="480"/>
      <w:contextualSpacing/>
      <w:jc w:val="center"/>
    </w:pPr>
    <w:rPr>
      <w:rFonts w:ascii="Ubuntu" w:eastAsiaTheme="majorEastAsia" w:hAnsi="Ubuntu" w:cstheme="majorBidi"/>
      <w:caps/>
      <w:sz w:val="26"/>
    </w:rPr>
  </w:style>
  <w:style w:type="character" w:customStyle="1" w:styleId="SubtitleChar">
    <w:name w:val="Subtitle Char"/>
    <w:basedOn w:val="DefaultParagraphFont"/>
    <w:link w:val="Subtitle"/>
    <w:uiPriority w:val="3"/>
    <w:rsid w:val="00346007"/>
    <w:rPr>
      <w:rFonts w:ascii="Ubuntu" w:eastAsiaTheme="majorEastAsia" w:hAnsi="Ubuntu" w:cstheme="majorBidi"/>
      <w:caps/>
      <w:sz w:val="26"/>
      <w:lang w:val="fr-CH"/>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346007"/>
    <w:rPr>
      <w:rFonts w:ascii="Ubuntu" w:eastAsiaTheme="majorEastAsia" w:hAnsi="Ubuntu" w:cstheme="majorBidi"/>
      <w:color w:val="404040" w:themeColor="text1" w:themeTint="BF"/>
      <w:sz w:val="24"/>
      <w:szCs w:val="24"/>
      <w:lang w:val="fr-CH"/>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AA610D"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AA610D" w:themeColor="accent1" w:themeShade="BF"/>
        <w:bottom w:val="single" w:sz="4" w:space="10" w:color="AA610D" w:themeColor="accent1" w:themeShade="BF"/>
      </w:pBdr>
      <w:spacing w:before="360" w:after="360"/>
      <w:ind w:left="864" w:right="864"/>
      <w:jc w:val="center"/>
    </w:pPr>
    <w:rPr>
      <w:i/>
      <w:iCs/>
      <w:color w:val="AA610D" w:themeColor="accent1" w:themeShade="BF"/>
    </w:rPr>
  </w:style>
  <w:style w:type="character" w:customStyle="1" w:styleId="IntenseQuoteChar">
    <w:name w:val="Intense Quote Char"/>
    <w:basedOn w:val="DefaultParagraphFont"/>
    <w:link w:val="IntenseQuote"/>
    <w:uiPriority w:val="30"/>
    <w:semiHidden/>
    <w:rsid w:val="00C6554A"/>
    <w:rPr>
      <w:i/>
      <w:iCs/>
      <w:color w:val="AA610D" w:themeColor="accent1" w:themeShade="BF"/>
    </w:rPr>
  </w:style>
  <w:style w:type="character" w:styleId="IntenseReference">
    <w:name w:val="Intense Reference"/>
    <w:basedOn w:val="DefaultParagraphFont"/>
    <w:uiPriority w:val="32"/>
    <w:semiHidden/>
    <w:unhideWhenUsed/>
    <w:qFormat/>
    <w:rsid w:val="00C6554A"/>
    <w:rPr>
      <w:b/>
      <w:bCs/>
      <w:caps w:val="0"/>
      <w:smallCaps/>
      <w:color w:val="AA610D"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637052"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AA610D" w:themeColor="accent1" w:themeShade="BF"/>
        <w:left w:val="single" w:sz="2" w:space="10" w:color="AA610D" w:themeColor="accent1" w:themeShade="BF"/>
        <w:bottom w:val="single" w:sz="2" w:space="10" w:color="AA610D" w:themeColor="accent1" w:themeShade="BF"/>
        <w:right w:val="single" w:sz="2" w:space="10" w:color="AA610D" w:themeColor="accent1" w:themeShade="BF"/>
      </w:pBdr>
      <w:ind w:left="1152" w:right="1152"/>
    </w:pPr>
    <w:rPr>
      <w:rFonts w:eastAsiaTheme="minorEastAsia"/>
      <w:i/>
      <w:iCs/>
      <w:color w:val="AA610D"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AA610D"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432B2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714109" w:themeColor="accent1" w:themeShade="7F"/>
    </w:rPr>
  </w:style>
  <w:style w:type="character" w:customStyle="1" w:styleId="Heading6Char">
    <w:name w:val="Heading 6 Char"/>
    <w:basedOn w:val="DefaultParagraphFont"/>
    <w:link w:val="Heading6"/>
    <w:uiPriority w:val="9"/>
    <w:semiHidden/>
    <w:rsid w:val="00483E18"/>
    <w:rPr>
      <w:rFonts w:asciiTheme="majorHAnsi" w:eastAsiaTheme="majorEastAsia" w:hAnsiTheme="majorHAnsi" w:cstheme="majorBidi"/>
      <w:color w:val="262626" w:themeColor="text1" w:themeTint="D9"/>
    </w:rPr>
  </w:style>
  <w:style w:type="character" w:customStyle="1" w:styleId="Heading4Char">
    <w:name w:val="Heading 4 Char"/>
    <w:basedOn w:val="DefaultParagraphFont"/>
    <w:link w:val="Heading4"/>
    <w:uiPriority w:val="9"/>
    <w:rsid w:val="00483E18"/>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rsid w:val="00483E18"/>
    <w:rPr>
      <w:rFonts w:asciiTheme="majorHAnsi" w:eastAsiaTheme="majorEastAsia" w:hAnsiTheme="majorHAnsi" w:cstheme="majorBidi"/>
      <w:color w:val="262626" w:themeColor="text1" w:themeTint="D9"/>
    </w:rPr>
  </w:style>
  <w:style w:type="table" w:styleId="TableGrid">
    <w:name w:val="Table Grid"/>
    <w:basedOn w:val="TableNormal"/>
    <w:uiPriority w:val="39"/>
    <w:rsid w:val="00483E1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4D6752"/>
    <w:pPr>
      <w:ind w:left="720"/>
      <w:contextualSpacing/>
    </w:pPr>
  </w:style>
  <w:style w:type="paragraph" w:customStyle="1" w:styleId="Titre1">
    <w:name w:val="Titre 1"/>
    <w:basedOn w:val="Normal"/>
    <w:rsid w:val="00F177D5"/>
    <w:pPr>
      <w:numPr>
        <w:numId w:val="19"/>
      </w:numPr>
    </w:pPr>
  </w:style>
  <w:style w:type="paragraph" w:customStyle="1" w:styleId="Titre2">
    <w:name w:val="Titre 2"/>
    <w:basedOn w:val="Normal"/>
    <w:rsid w:val="00F177D5"/>
    <w:pPr>
      <w:numPr>
        <w:ilvl w:val="1"/>
        <w:numId w:val="19"/>
      </w:numPr>
    </w:pPr>
  </w:style>
  <w:style w:type="paragraph" w:customStyle="1" w:styleId="Titre3">
    <w:name w:val="Titre 3"/>
    <w:basedOn w:val="Normal"/>
    <w:rsid w:val="00F177D5"/>
    <w:pPr>
      <w:numPr>
        <w:ilvl w:val="2"/>
        <w:numId w:val="19"/>
      </w:numPr>
    </w:pPr>
  </w:style>
  <w:style w:type="paragraph" w:customStyle="1" w:styleId="Titre4">
    <w:name w:val="Titre 4"/>
    <w:basedOn w:val="Normal"/>
    <w:rsid w:val="00F177D5"/>
    <w:pPr>
      <w:numPr>
        <w:ilvl w:val="3"/>
        <w:numId w:val="19"/>
      </w:numPr>
    </w:pPr>
  </w:style>
  <w:style w:type="paragraph" w:customStyle="1" w:styleId="Titre5">
    <w:name w:val="Titre 5"/>
    <w:basedOn w:val="Normal"/>
    <w:rsid w:val="00F177D5"/>
    <w:pPr>
      <w:numPr>
        <w:ilvl w:val="4"/>
        <w:numId w:val="19"/>
      </w:numPr>
    </w:pPr>
  </w:style>
  <w:style w:type="paragraph" w:customStyle="1" w:styleId="Titre6">
    <w:name w:val="Titre 6"/>
    <w:basedOn w:val="Normal"/>
    <w:rsid w:val="00F177D5"/>
    <w:pPr>
      <w:numPr>
        <w:ilvl w:val="5"/>
        <w:numId w:val="19"/>
      </w:numPr>
    </w:pPr>
  </w:style>
  <w:style w:type="paragraph" w:customStyle="1" w:styleId="Titre7">
    <w:name w:val="Titre 7"/>
    <w:basedOn w:val="Normal"/>
    <w:rsid w:val="00F177D5"/>
    <w:pPr>
      <w:numPr>
        <w:ilvl w:val="6"/>
        <w:numId w:val="19"/>
      </w:numPr>
    </w:pPr>
  </w:style>
  <w:style w:type="paragraph" w:customStyle="1" w:styleId="Titre8">
    <w:name w:val="Titre 8"/>
    <w:basedOn w:val="Normal"/>
    <w:rsid w:val="00F177D5"/>
    <w:pPr>
      <w:numPr>
        <w:ilvl w:val="7"/>
        <w:numId w:val="19"/>
      </w:numPr>
    </w:pPr>
  </w:style>
  <w:style w:type="paragraph" w:customStyle="1" w:styleId="Titre9">
    <w:name w:val="Titre 9"/>
    <w:basedOn w:val="Normal"/>
    <w:rsid w:val="00F177D5"/>
    <w:pPr>
      <w:numPr>
        <w:ilvl w:val="8"/>
        <w:numId w:val="19"/>
      </w:numPr>
    </w:pPr>
  </w:style>
  <w:style w:type="paragraph" w:styleId="TOC1">
    <w:name w:val="toc 1"/>
    <w:basedOn w:val="Normal"/>
    <w:next w:val="Normal"/>
    <w:autoRedefine/>
    <w:uiPriority w:val="39"/>
    <w:unhideWhenUsed/>
    <w:rsid w:val="0067486C"/>
    <w:pPr>
      <w:spacing w:after="100"/>
    </w:pPr>
  </w:style>
  <w:style w:type="paragraph" w:styleId="TOC2">
    <w:name w:val="toc 2"/>
    <w:basedOn w:val="Normal"/>
    <w:next w:val="Normal"/>
    <w:autoRedefine/>
    <w:uiPriority w:val="39"/>
    <w:unhideWhenUsed/>
    <w:rsid w:val="00F852C6"/>
    <w:pPr>
      <w:spacing w:after="100"/>
      <w:ind w:left="220"/>
    </w:pPr>
  </w:style>
  <w:style w:type="paragraph" w:styleId="TOC3">
    <w:name w:val="toc 3"/>
    <w:basedOn w:val="Normal"/>
    <w:next w:val="Normal"/>
    <w:autoRedefine/>
    <w:uiPriority w:val="39"/>
    <w:unhideWhenUsed/>
    <w:rsid w:val="00F852C6"/>
    <w:pPr>
      <w:spacing w:after="100"/>
      <w:ind w:left="440"/>
    </w:pPr>
  </w:style>
  <w:style w:type="table" w:styleId="GridTable4-Accent3">
    <w:name w:val="Grid Table 4 Accent 3"/>
    <w:basedOn w:val="TableNormal"/>
    <w:uiPriority w:val="49"/>
    <w:rsid w:val="00887AFA"/>
    <w:pPr>
      <w:spacing w:after="0" w:line="240" w:lineRule="auto"/>
    </w:pPr>
    <w:rPr>
      <w:color w:val="auto"/>
    </w:rPr>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color w:val="FFFFFF" w:themeColor="background1"/>
      </w:rPr>
      <w:tblPr/>
      <w:tcPr>
        <w:shd w:val="clear" w:color="auto" w:fill="865640" w:themeFill="accent3"/>
      </w:tcPr>
    </w:tblStylePr>
    <w:tblStylePr w:type="lastRow">
      <w:rPr>
        <w:b/>
        <w:bCs/>
      </w:rPr>
      <w:tblPr/>
      <w:tcPr>
        <w:tcBorders>
          <w:top w:val="double" w:sz="4" w:space="0" w:color="865640" w:themeColor="accent3"/>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paragraph" w:customStyle="1" w:styleId="Annexe">
    <w:name w:val="Annexe"/>
    <w:basedOn w:val="Heading1"/>
    <w:next w:val="Normal"/>
    <w:link w:val="AnnexeChar"/>
    <w:qFormat/>
    <w:rsid w:val="00E76EC0"/>
    <w:pPr>
      <w:pageBreakBefore/>
      <w:numPr>
        <w:numId w:val="36"/>
      </w:numPr>
    </w:pPr>
  </w:style>
  <w:style w:type="numbering" w:customStyle="1" w:styleId="Style1">
    <w:name w:val="Style1"/>
    <w:uiPriority w:val="99"/>
    <w:rsid w:val="00E76EC0"/>
    <w:pPr>
      <w:numPr>
        <w:numId w:val="33"/>
      </w:numPr>
    </w:pPr>
  </w:style>
  <w:style w:type="character" w:customStyle="1" w:styleId="AnnexeChar">
    <w:name w:val="Annexe Char"/>
    <w:basedOn w:val="Heading1Char"/>
    <w:link w:val="Annexe"/>
    <w:rsid w:val="00E76EC0"/>
    <w:rPr>
      <w:rFonts w:ascii="Ubuntu Medium" w:eastAsiaTheme="majorEastAsia" w:hAnsi="Ubuntu Medium" w:cstheme="majorBidi"/>
      <w:color w:val="865640" w:themeColor="accent3"/>
      <w:sz w:val="32"/>
      <w:lang w:val="fr-CH"/>
    </w:rPr>
  </w:style>
  <w:style w:type="character" w:styleId="FootnoteReference">
    <w:name w:val="footnote reference"/>
    <w:basedOn w:val="DefaultParagraphFont"/>
    <w:uiPriority w:val="99"/>
    <w:semiHidden/>
    <w:unhideWhenUsed/>
    <w:rsid w:val="00897659"/>
    <w:rPr>
      <w:vertAlign w:val="superscript"/>
    </w:rPr>
  </w:style>
  <w:style w:type="character" w:styleId="UnresolvedMention">
    <w:name w:val="Unresolved Mention"/>
    <w:basedOn w:val="DefaultParagraphFont"/>
    <w:uiPriority w:val="99"/>
    <w:semiHidden/>
    <w:unhideWhenUsed/>
    <w:rsid w:val="00BE30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33529">
      <w:bodyDiv w:val="1"/>
      <w:marLeft w:val="0"/>
      <w:marRight w:val="0"/>
      <w:marTop w:val="0"/>
      <w:marBottom w:val="0"/>
      <w:divBdr>
        <w:top w:val="none" w:sz="0" w:space="0" w:color="auto"/>
        <w:left w:val="none" w:sz="0" w:space="0" w:color="auto"/>
        <w:bottom w:val="none" w:sz="0" w:space="0" w:color="auto"/>
        <w:right w:val="none" w:sz="0" w:space="0" w:color="auto"/>
      </w:divBdr>
    </w:div>
    <w:div w:id="233317314">
      <w:bodyDiv w:val="1"/>
      <w:marLeft w:val="0"/>
      <w:marRight w:val="0"/>
      <w:marTop w:val="0"/>
      <w:marBottom w:val="0"/>
      <w:divBdr>
        <w:top w:val="none" w:sz="0" w:space="0" w:color="auto"/>
        <w:left w:val="none" w:sz="0" w:space="0" w:color="auto"/>
        <w:bottom w:val="none" w:sz="0" w:space="0" w:color="auto"/>
        <w:right w:val="none" w:sz="0" w:space="0" w:color="auto"/>
      </w:divBdr>
    </w:div>
    <w:div w:id="298074742">
      <w:bodyDiv w:val="1"/>
      <w:marLeft w:val="0"/>
      <w:marRight w:val="0"/>
      <w:marTop w:val="0"/>
      <w:marBottom w:val="0"/>
      <w:divBdr>
        <w:top w:val="none" w:sz="0" w:space="0" w:color="auto"/>
        <w:left w:val="none" w:sz="0" w:space="0" w:color="auto"/>
        <w:bottom w:val="none" w:sz="0" w:space="0" w:color="auto"/>
        <w:right w:val="none" w:sz="0" w:space="0" w:color="auto"/>
      </w:divBdr>
    </w:div>
    <w:div w:id="1385180052">
      <w:bodyDiv w:val="1"/>
      <w:marLeft w:val="0"/>
      <w:marRight w:val="0"/>
      <w:marTop w:val="0"/>
      <w:marBottom w:val="0"/>
      <w:divBdr>
        <w:top w:val="none" w:sz="0" w:space="0" w:color="auto"/>
        <w:left w:val="none" w:sz="0" w:space="0" w:color="auto"/>
        <w:bottom w:val="none" w:sz="0" w:space="0" w:color="auto"/>
        <w:right w:val="none" w:sz="0" w:space="0" w:color="auto"/>
      </w:divBdr>
    </w:div>
    <w:div w:id="1400205119">
      <w:bodyDiv w:val="1"/>
      <w:marLeft w:val="0"/>
      <w:marRight w:val="0"/>
      <w:marTop w:val="0"/>
      <w:marBottom w:val="0"/>
      <w:divBdr>
        <w:top w:val="none" w:sz="0" w:space="0" w:color="auto"/>
        <w:left w:val="none" w:sz="0" w:space="0" w:color="auto"/>
        <w:bottom w:val="none" w:sz="0" w:space="0" w:color="auto"/>
        <w:right w:val="none" w:sz="0" w:space="0" w:color="auto"/>
      </w:divBdr>
    </w:div>
    <w:div w:id="166181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5.jpeg"/><Relationship Id="rId32" Type="http://schemas.openxmlformats.org/officeDocument/2006/relationships/footer" Target="footer2.xml"/><Relationship Id="rId37" Type="http://schemas.openxmlformats.org/officeDocument/2006/relationships/image" Target="media/image20.svg"/><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e2-watering.vsandoz.ch/" TargetMode="External"/><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svg"/><Relationship Id="rId30" Type="http://schemas.openxmlformats.org/officeDocument/2006/relationships/header" Target="header2.xml"/><Relationship Id="rId35" Type="http://schemas.openxmlformats.org/officeDocument/2006/relationships/hyperlink" Target="https://github.com/Iomys/E2_watering"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3.xml"/><Relationship Id="rId38"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ubidots/ubidots-python/" TargetMode="External"/><Relationship Id="rId2" Type="http://schemas.openxmlformats.org/officeDocument/2006/relationships/hyperlink" Target="https://github.com/csparpa/pyowm" TargetMode="External"/><Relationship Id="rId1" Type="http://schemas.openxmlformats.org/officeDocument/2006/relationships/hyperlink" Target="https://github.com/momoru-kun/AHT10" TargetMode="External"/><Relationship Id="rId4" Type="http://schemas.openxmlformats.org/officeDocument/2006/relationships/hyperlink" Target="https://ubidots.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omys\OneDrive\Documents\6%20-%20Mod&#232;les\Rapport%20HES%20-%20Mod&#232;le.dotx" TargetMode="External"/></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EBFB871C7BA4C019F23F3AEB5EFC0AA"/>
        <w:category>
          <w:name w:val="General"/>
          <w:gallery w:val="placeholder"/>
        </w:category>
        <w:types>
          <w:type w:val="bbPlcHdr"/>
        </w:types>
        <w:behaviors>
          <w:behavior w:val="content"/>
        </w:behaviors>
        <w:guid w:val="{756273EF-2FBA-4005-8FDC-49956671DEC0}"/>
      </w:docPartPr>
      <w:docPartBody>
        <w:p w:rsidR="0084544F" w:rsidRDefault="00D745E2">
          <w:pPr>
            <w:pStyle w:val="4EBFB871C7BA4C019F23F3AEB5EFC0AA"/>
          </w:pPr>
          <w:bookmarkStart w:id="0" w:name="_GoBack"/>
          <w:bookmarkEnd w:id="0"/>
          <w:r w:rsidRPr="005214CF">
            <w:rPr>
              <w:rStyle w:val="PlaceholderText"/>
            </w:rPr>
            <w:t>[Title]</w:t>
          </w:r>
        </w:p>
      </w:docPartBody>
    </w:docPart>
    <w:docPart>
      <w:docPartPr>
        <w:name w:val="838A0E416B084AF3881FE9769E7D3896"/>
        <w:category>
          <w:name w:val="General"/>
          <w:gallery w:val="placeholder"/>
        </w:category>
        <w:types>
          <w:type w:val="bbPlcHdr"/>
        </w:types>
        <w:behaviors>
          <w:behavior w:val="content"/>
        </w:behaviors>
        <w:guid w:val="{CD041C66-111A-48B2-A3FE-6D48D85D1EF5}"/>
      </w:docPartPr>
      <w:docPartBody>
        <w:p w:rsidR="0084544F" w:rsidRDefault="00D745E2">
          <w:pPr>
            <w:pStyle w:val="838A0E416B084AF3881FE9769E7D3896"/>
          </w:pPr>
          <w:r w:rsidRPr="005214C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ongolian Baiti">
    <w:panose1 w:val="03000500000000000000"/>
    <w:charset w:val="00"/>
    <w:family w:val="script"/>
    <w:pitch w:val="variable"/>
    <w:sig w:usb0="80000023" w:usb1="00000000" w:usb2="00020000" w:usb3="00000000" w:csb0="00000001" w:csb1="00000000"/>
  </w:font>
  <w:font w:name="Ubuntu Light">
    <w:altName w:val="Calibri"/>
    <w:charset w:val="00"/>
    <w:family w:val="swiss"/>
    <w:pitch w:val="variable"/>
    <w:sig w:usb0="E00002FF" w:usb1="5000205B" w:usb2="00000000" w:usb3="00000000" w:csb0="0000009F" w:csb1="00000000"/>
  </w:font>
  <w:font w:name="Ubuntu Medium">
    <w:charset w:val="00"/>
    <w:family w:val="swiss"/>
    <w:pitch w:val="variable"/>
    <w:sig w:usb0="E00002FF" w:usb1="5000205B" w:usb2="00000000" w:usb3="00000000" w:csb0="0000009F" w:csb1="00000000"/>
  </w:font>
  <w:font w:name="Ubuntu">
    <w:altName w:val="Cambria"/>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44F"/>
    <w:rsid w:val="002060BF"/>
    <w:rsid w:val="00286AFC"/>
    <w:rsid w:val="00407460"/>
    <w:rsid w:val="004F7F44"/>
    <w:rsid w:val="0084544F"/>
    <w:rsid w:val="008C093C"/>
    <w:rsid w:val="00D745E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7460"/>
    <w:rPr>
      <w:color w:val="595959" w:themeColor="text1" w:themeTint="A6"/>
    </w:rPr>
  </w:style>
  <w:style w:type="paragraph" w:customStyle="1" w:styleId="4EBFB871C7BA4C019F23F3AEB5EFC0AA">
    <w:name w:val="4EBFB871C7BA4C019F23F3AEB5EFC0AA"/>
  </w:style>
  <w:style w:type="paragraph" w:customStyle="1" w:styleId="838A0E416B084AF3881FE9769E7D3896">
    <w:name w:val="838A0E416B084AF3881FE9769E7D3896"/>
  </w:style>
  <w:style w:type="paragraph" w:customStyle="1" w:styleId="B5FC568DE8A44B7898D3EB7FC1560B5D">
    <w:name w:val="B5FC568DE8A44B7898D3EB7FC1560B5D"/>
    <w:rsid w:val="00407460"/>
  </w:style>
  <w:style w:type="paragraph" w:customStyle="1" w:styleId="E043CDA645C44D0598708963E8357123">
    <w:name w:val="E043CDA645C44D0598708963E8357123"/>
    <w:rsid w:val="004074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onstantia">
      <a:majorFont>
        <a:latin typeface="Constantia"/>
        <a:ea typeface=""/>
        <a:cs typeface=""/>
      </a:majorFont>
      <a:minorFont>
        <a:latin typeface="Constant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2021-06-06T00:00:00</PublishDate>
  <Abstract/>
  <CompanyAddress/>
  <CompanyPhone/>
  <CompanyFax/>
  <CompanyEmail/>
</CoverPageProperties>
</file>

<file path=customXml/item10.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EED8D518EA84A42BDB28A1F254FE139" ma:contentTypeVersion="7" ma:contentTypeDescription="Crée un document." ma:contentTypeScope="" ma:versionID="6ada30f57ee9393812b1d73f33a20c77">
  <xsd:schema xmlns:xsd="http://www.w3.org/2001/XMLSchema" xmlns:xs="http://www.w3.org/2001/XMLSchema" xmlns:p="http://schemas.microsoft.com/office/2006/metadata/properties" xmlns:ns2="26d2a9ba-c7a2-4f3f-bee9-a767f7fe4cd1" xmlns:ns3="f655beec-b508-47ae-9326-fcad137bd2bd" targetNamespace="http://schemas.microsoft.com/office/2006/metadata/properties" ma:root="true" ma:fieldsID="767805b9390c67a8ef790d7e0dbaa9a5" ns2:_="" ns3:_="">
    <xsd:import namespace="26d2a9ba-c7a2-4f3f-bee9-a767f7fe4cd1"/>
    <xsd:import namespace="f655beec-b508-47ae-9326-fcad137bd2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d2a9ba-c7a2-4f3f-bee9-a767f7fe4c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655beec-b508-47ae-9326-fcad137bd2bd"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{C68DC979-B2F0-456C-ACD8-F72BBB5232D4}</b:Guid>
    <b:Title>Permittivité</b:Title>
    <b:Year>2021</b:Year>
    <b:LCID>fr-CH</b:LCID>
    <b:Author>
      <b:Author>
        <b:Corporate>Wikipedia.org</b:Corporate>
      </b:Author>
    </b:Author>
    <b:InternetSiteTitle>Wikipedia</b:InternetSiteTitle>
    <b:Month>06</b:Month>
    <b:Day>06</b:Day>
    <b:URL>https://fr.wikipedia.org/wiki/Permittivit%C3%A9</b:URL>
    <b:RefOrder>1</b:RefOrder>
  </b:Source>
  <b:Source>
    <b:Tag>Bau21</b:Tag>
    <b:SourceType>InternetSite</b:SourceType>
    <b:Guid>{7C4F3DD3-6B6B-44F1-AD0B-E3A42DA2CDE0}</b:Guid>
    <b:Author>
      <b:Author>
        <b:Corporate>Baumer SAS</b:Corporate>
      </b:Author>
    </b:Author>
    <b:Title>Le fonctionnement et la technologie des détecteurs capacitifs</b:Title>
    <b:InternetSiteTitle>Baumer</b:InternetSiteTitle>
    <b:Year>2021</b:Year>
    <b:Month>06</b:Month>
    <b:Day>06</b:Day>
    <b:URL>https://www.baumer.com/fr/fr/service-assistance/fonctionnement/-le-fonctionnement-et-la-technologie-des-detecteurs-capacitifs/a/Know-how_Function_Capacitive-sensors</b:URL>
    <b:RefOrder>2</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CoverPageProperties xmlns="http://schemas.microsoft.com/office/2006/coverPageProps">
  <PublishDate>2021-06-06T00:00:00</PublishDate>
  <Abstract/>
  <CompanyAddress/>
  <CompanyPhone/>
  <CompanyFax/>
  <CompanyEmail/>
</CoverPageProperties>
</file>

<file path=customXml/item7.xml><?xml version="1.0" encoding="utf-8"?>
<ct:contentTypeSchema xmlns:ct="http://schemas.microsoft.com/office/2006/metadata/contentType" xmlns:ma="http://schemas.microsoft.com/office/2006/metadata/properties/metaAttributes" ct:_="" ma:_="" ma:contentTypeName="Document" ma:contentTypeID="0x0101007EED8D518EA84A42BDB28A1F254FE139" ma:contentTypeVersion="7" ma:contentTypeDescription="Crée un document." ma:contentTypeScope="" ma:versionID="6ada30f57ee9393812b1d73f33a20c77">
  <xsd:schema xmlns:xsd="http://www.w3.org/2001/XMLSchema" xmlns:xs="http://www.w3.org/2001/XMLSchema" xmlns:p="http://schemas.microsoft.com/office/2006/metadata/properties" xmlns:ns2="26d2a9ba-c7a2-4f3f-bee9-a767f7fe4cd1" xmlns:ns3="f655beec-b508-47ae-9326-fcad137bd2bd" targetNamespace="http://schemas.microsoft.com/office/2006/metadata/properties" ma:root="true" ma:fieldsID="767805b9390c67a8ef790d7e0dbaa9a5" ns2:_="" ns3:_="">
    <xsd:import namespace="26d2a9ba-c7a2-4f3f-bee9-a767f7fe4cd1"/>
    <xsd:import namespace="f655beec-b508-47ae-9326-fcad137bd2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d2a9ba-c7a2-4f3f-bee9-a767f7fe4c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655beec-b508-47ae-9326-fcad137bd2bd"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{C68DC979-B2F0-456C-ACD8-F72BBB5232D4}</b:Guid>
    <b:Title>Permittivité</b:Title>
    <b:Year>2021</b:Year>
    <b:LCID>fr-CH</b:LCID>
    <b:Author>
      <b:Author>
        <b:Corporate>Wikipedia.org</b:Corporate>
      </b:Author>
    </b:Author>
    <b:InternetSiteTitle>Wikipedia</b:InternetSiteTitle>
    <b:Month>06</b:Month>
    <b:Day>06</b:Day>
    <b:URL>https://fr.wikipedia.org/wiki/Permittivit%C3%A9</b:URL>
    <b:RefOrder>1</b:RefOrder>
  </b:Source>
  <b:Source>
    <b:Tag>Bau21</b:Tag>
    <b:SourceType>InternetSite</b:SourceType>
    <b:Guid>{7C4F3DD3-6B6B-44F1-AD0B-E3A42DA2CDE0}</b:Guid>
    <b:Author>
      <b:Author>
        <b:Corporate>Baumer SAS</b:Corporate>
      </b:Author>
    </b:Author>
    <b:Title>Le fonctionnement et la technologie des détecteurs capacitifs</b:Title>
    <b:InternetSiteTitle>Baumer</b:InternetSiteTitle>
    <b:Year>2021</b:Year>
    <b:Month>06</b:Month>
    <b:Day>06</b:Day>
    <b:URL>https://www.baumer.com/fr/fr/service-assistance/fonctionnement/-le-fonctionnement-et-la-technologie-des-detecteurs-capacitifs/a/Know-how_Function_Capacitive-sensors</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189B8DD0-C5A1-4BC9-9258-6BD007E01AE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790B1A-0DEE-4798-A434-08AD920FB2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d2a9ba-c7a2-4f3f-bee9-a767f7fe4cd1"/>
    <ds:schemaRef ds:uri="f655beec-b508-47ae-9326-fcad137bd2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FF1C1E-1F84-4221-B1C4-469F24AA9620}">
  <ds:schemaRefs>
    <ds:schemaRef ds:uri="http://schemas.microsoft.com/sharepoint/v3/contenttype/forms"/>
  </ds:schemaRefs>
</ds:datastoreItem>
</file>

<file path=customXml/itemProps4.xml><?xml version="1.0" encoding="utf-8"?>
<ds:datastoreItem xmlns:ds="http://schemas.openxmlformats.org/officeDocument/2006/customXml" ds:itemID="{85C4E7AA-4122-4B24-BE5E-45B8AAD5C19C}">
  <ds:schemaRefs>
    <ds:schemaRef ds:uri="http://schemas.openxmlformats.org/officeDocument/2006/bibliography"/>
  </ds:schemaRefs>
</ds:datastoreItem>
</file>

<file path=customXml/itemProps5.xml><?xml version="1.0" encoding="utf-8"?>
<ds:datastoreItem xmlns:ds="http://schemas.openxmlformats.org/officeDocument/2006/customXml" ds:itemID="{189B8DD0-C5A1-4BC9-9258-6BD007E01AE5}">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76790B1A-0DEE-4798-A434-08AD920FB2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d2a9ba-c7a2-4f3f-bee9-a767f7fe4cd1"/>
    <ds:schemaRef ds:uri="f655beec-b508-47ae-9326-fcad137bd2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2FFF1C1E-1F84-4221-B1C4-469F24AA9620}">
  <ds:schemaRefs>
    <ds:schemaRef ds:uri="http://schemas.microsoft.com/sharepoint/v3/contenttype/forms"/>
  </ds:schemaRefs>
</ds:datastoreItem>
</file>

<file path=customXml/itemProps9.xml><?xml version="1.0" encoding="utf-8"?>
<ds:datastoreItem xmlns:ds="http://schemas.openxmlformats.org/officeDocument/2006/customXml" ds:itemID="{85C4E7AA-4122-4B24-BE5E-45B8AAD5C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HES - Modèle.dotx</Template>
  <TotalTime>0</TotalTime>
  <Pages>1</Pages>
  <Words>2193</Words>
  <Characters>12504</Characters>
  <Application>Microsoft Office Word</Application>
  <DocSecurity>4</DocSecurity>
  <Lines>104</Lines>
  <Paragraphs>29</Paragraphs>
  <ScaleCrop>false</ScaleCrop>
  <HeadingPairs>
    <vt:vector size="2" baseType="variant">
      <vt:variant>
        <vt:lpstr>Title</vt:lpstr>
      </vt:variant>
      <vt:variant>
        <vt:i4>1</vt:i4>
      </vt:variant>
    </vt:vector>
  </HeadingPairs>
  <TitlesOfParts>
    <vt:vector size="1" baseType="lpstr">
      <vt:lpstr>Arrosage automatique</vt:lpstr>
    </vt:vector>
  </TitlesOfParts>
  <Company/>
  <LinksUpToDate>false</LinksUpToDate>
  <CharactersWithSpaces>14668</CharactersWithSpaces>
  <SharedDoc>false</SharedDoc>
  <HLinks>
    <vt:vector size="162" baseType="variant">
      <vt:variant>
        <vt:i4>3866716</vt:i4>
      </vt:variant>
      <vt:variant>
        <vt:i4>147</vt:i4>
      </vt:variant>
      <vt:variant>
        <vt:i4>0</vt:i4>
      </vt:variant>
      <vt:variant>
        <vt:i4>5</vt:i4>
      </vt:variant>
      <vt:variant>
        <vt:lpwstr>https://github.com/Iomys/E2_watering</vt:lpwstr>
      </vt:variant>
      <vt:variant>
        <vt:lpwstr/>
      </vt:variant>
      <vt:variant>
        <vt:i4>2883646</vt:i4>
      </vt:variant>
      <vt:variant>
        <vt:i4>144</vt:i4>
      </vt:variant>
      <vt:variant>
        <vt:i4>0</vt:i4>
      </vt:variant>
      <vt:variant>
        <vt:i4>5</vt:i4>
      </vt:variant>
      <vt:variant>
        <vt:lpwstr>http://e2-watering.vsandoz.ch/</vt:lpwstr>
      </vt:variant>
      <vt:variant>
        <vt:lpwstr/>
      </vt:variant>
      <vt:variant>
        <vt:i4>1441852</vt:i4>
      </vt:variant>
      <vt:variant>
        <vt:i4>122</vt:i4>
      </vt:variant>
      <vt:variant>
        <vt:i4>0</vt:i4>
      </vt:variant>
      <vt:variant>
        <vt:i4>5</vt:i4>
      </vt:variant>
      <vt:variant>
        <vt:lpwstr/>
      </vt:variant>
      <vt:variant>
        <vt:lpwstr>_Toc73915576</vt:lpwstr>
      </vt:variant>
      <vt:variant>
        <vt:i4>1376316</vt:i4>
      </vt:variant>
      <vt:variant>
        <vt:i4>116</vt:i4>
      </vt:variant>
      <vt:variant>
        <vt:i4>0</vt:i4>
      </vt:variant>
      <vt:variant>
        <vt:i4>5</vt:i4>
      </vt:variant>
      <vt:variant>
        <vt:lpwstr/>
      </vt:variant>
      <vt:variant>
        <vt:lpwstr>_Toc73915575</vt:lpwstr>
      </vt:variant>
      <vt:variant>
        <vt:i4>1310780</vt:i4>
      </vt:variant>
      <vt:variant>
        <vt:i4>110</vt:i4>
      </vt:variant>
      <vt:variant>
        <vt:i4>0</vt:i4>
      </vt:variant>
      <vt:variant>
        <vt:i4>5</vt:i4>
      </vt:variant>
      <vt:variant>
        <vt:lpwstr/>
      </vt:variant>
      <vt:variant>
        <vt:lpwstr>_Toc73915574</vt:lpwstr>
      </vt:variant>
      <vt:variant>
        <vt:i4>1245244</vt:i4>
      </vt:variant>
      <vt:variant>
        <vt:i4>104</vt:i4>
      </vt:variant>
      <vt:variant>
        <vt:i4>0</vt:i4>
      </vt:variant>
      <vt:variant>
        <vt:i4>5</vt:i4>
      </vt:variant>
      <vt:variant>
        <vt:lpwstr/>
      </vt:variant>
      <vt:variant>
        <vt:lpwstr>_Toc73915573</vt:lpwstr>
      </vt:variant>
      <vt:variant>
        <vt:i4>1179708</vt:i4>
      </vt:variant>
      <vt:variant>
        <vt:i4>98</vt:i4>
      </vt:variant>
      <vt:variant>
        <vt:i4>0</vt:i4>
      </vt:variant>
      <vt:variant>
        <vt:i4>5</vt:i4>
      </vt:variant>
      <vt:variant>
        <vt:lpwstr/>
      </vt:variant>
      <vt:variant>
        <vt:lpwstr>_Toc73915572</vt:lpwstr>
      </vt:variant>
      <vt:variant>
        <vt:i4>1114172</vt:i4>
      </vt:variant>
      <vt:variant>
        <vt:i4>92</vt:i4>
      </vt:variant>
      <vt:variant>
        <vt:i4>0</vt:i4>
      </vt:variant>
      <vt:variant>
        <vt:i4>5</vt:i4>
      </vt:variant>
      <vt:variant>
        <vt:lpwstr/>
      </vt:variant>
      <vt:variant>
        <vt:lpwstr>_Toc73915571</vt:lpwstr>
      </vt:variant>
      <vt:variant>
        <vt:i4>1048636</vt:i4>
      </vt:variant>
      <vt:variant>
        <vt:i4>86</vt:i4>
      </vt:variant>
      <vt:variant>
        <vt:i4>0</vt:i4>
      </vt:variant>
      <vt:variant>
        <vt:i4>5</vt:i4>
      </vt:variant>
      <vt:variant>
        <vt:lpwstr/>
      </vt:variant>
      <vt:variant>
        <vt:lpwstr>_Toc73915570</vt:lpwstr>
      </vt:variant>
      <vt:variant>
        <vt:i4>1638461</vt:i4>
      </vt:variant>
      <vt:variant>
        <vt:i4>80</vt:i4>
      </vt:variant>
      <vt:variant>
        <vt:i4>0</vt:i4>
      </vt:variant>
      <vt:variant>
        <vt:i4>5</vt:i4>
      </vt:variant>
      <vt:variant>
        <vt:lpwstr/>
      </vt:variant>
      <vt:variant>
        <vt:lpwstr>_Toc73915569</vt:lpwstr>
      </vt:variant>
      <vt:variant>
        <vt:i4>1572925</vt:i4>
      </vt:variant>
      <vt:variant>
        <vt:i4>74</vt:i4>
      </vt:variant>
      <vt:variant>
        <vt:i4>0</vt:i4>
      </vt:variant>
      <vt:variant>
        <vt:i4>5</vt:i4>
      </vt:variant>
      <vt:variant>
        <vt:lpwstr/>
      </vt:variant>
      <vt:variant>
        <vt:lpwstr>_Toc73915568</vt:lpwstr>
      </vt:variant>
      <vt:variant>
        <vt:i4>1507389</vt:i4>
      </vt:variant>
      <vt:variant>
        <vt:i4>68</vt:i4>
      </vt:variant>
      <vt:variant>
        <vt:i4>0</vt:i4>
      </vt:variant>
      <vt:variant>
        <vt:i4>5</vt:i4>
      </vt:variant>
      <vt:variant>
        <vt:lpwstr/>
      </vt:variant>
      <vt:variant>
        <vt:lpwstr>_Toc73915567</vt:lpwstr>
      </vt:variant>
      <vt:variant>
        <vt:i4>1441853</vt:i4>
      </vt:variant>
      <vt:variant>
        <vt:i4>62</vt:i4>
      </vt:variant>
      <vt:variant>
        <vt:i4>0</vt:i4>
      </vt:variant>
      <vt:variant>
        <vt:i4>5</vt:i4>
      </vt:variant>
      <vt:variant>
        <vt:lpwstr/>
      </vt:variant>
      <vt:variant>
        <vt:lpwstr>_Toc73915566</vt:lpwstr>
      </vt:variant>
      <vt:variant>
        <vt:i4>1376317</vt:i4>
      </vt:variant>
      <vt:variant>
        <vt:i4>56</vt:i4>
      </vt:variant>
      <vt:variant>
        <vt:i4>0</vt:i4>
      </vt:variant>
      <vt:variant>
        <vt:i4>5</vt:i4>
      </vt:variant>
      <vt:variant>
        <vt:lpwstr/>
      </vt:variant>
      <vt:variant>
        <vt:lpwstr>_Toc73915565</vt:lpwstr>
      </vt:variant>
      <vt:variant>
        <vt:i4>1310781</vt:i4>
      </vt:variant>
      <vt:variant>
        <vt:i4>50</vt:i4>
      </vt:variant>
      <vt:variant>
        <vt:i4>0</vt:i4>
      </vt:variant>
      <vt:variant>
        <vt:i4>5</vt:i4>
      </vt:variant>
      <vt:variant>
        <vt:lpwstr/>
      </vt:variant>
      <vt:variant>
        <vt:lpwstr>_Toc73915564</vt:lpwstr>
      </vt:variant>
      <vt:variant>
        <vt:i4>1245245</vt:i4>
      </vt:variant>
      <vt:variant>
        <vt:i4>44</vt:i4>
      </vt:variant>
      <vt:variant>
        <vt:i4>0</vt:i4>
      </vt:variant>
      <vt:variant>
        <vt:i4>5</vt:i4>
      </vt:variant>
      <vt:variant>
        <vt:lpwstr/>
      </vt:variant>
      <vt:variant>
        <vt:lpwstr>_Toc73915563</vt:lpwstr>
      </vt:variant>
      <vt:variant>
        <vt:i4>1179709</vt:i4>
      </vt:variant>
      <vt:variant>
        <vt:i4>38</vt:i4>
      </vt:variant>
      <vt:variant>
        <vt:i4>0</vt:i4>
      </vt:variant>
      <vt:variant>
        <vt:i4>5</vt:i4>
      </vt:variant>
      <vt:variant>
        <vt:lpwstr/>
      </vt:variant>
      <vt:variant>
        <vt:lpwstr>_Toc73915562</vt:lpwstr>
      </vt:variant>
      <vt:variant>
        <vt:i4>1114173</vt:i4>
      </vt:variant>
      <vt:variant>
        <vt:i4>32</vt:i4>
      </vt:variant>
      <vt:variant>
        <vt:i4>0</vt:i4>
      </vt:variant>
      <vt:variant>
        <vt:i4>5</vt:i4>
      </vt:variant>
      <vt:variant>
        <vt:lpwstr/>
      </vt:variant>
      <vt:variant>
        <vt:lpwstr>_Toc73915561</vt:lpwstr>
      </vt:variant>
      <vt:variant>
        <vt:i4>1048637</vt:i4>
      </vt:variant>
      <vt:variant>
        <vt:i4>26</vt:i4>
      </vt:variant>
      <vt:variant>
        <vt:i4>0</vt:i4>
      </vt:variant>
      <vt:variant>
        <vt:i4>5</vt:i4>
      </vt:variant>
      <vt:variant>
        <vt:lpwstr/>
      </vt:variant>
      <vt:variant>
        <vt:lpwstr>_Toc73915560</vt:lpwstr>
      </vt:variant>
      <vt:variant>
        <vt:i4>1638462</vt:i4>
      </vt:variant>
      <vt:variant>
        <vt:i4>20</vt:i4>
      </vt:variant>
      <vt:variant>
        <vt:i4>0</vt:i4>
      </vt:variant>
      <vt:variant>
        <vt:i4>5</vt:i4>
      </vt:variant>
      <vt:variant>
        <vt:lpwstr/>
      </vt:variant>
      <vt:variant>
        <vt:lpwstr>_Toc73915559</vt:lpwstr>
      </vt:variant>
      <vt:variant>
        <vt:i4>1572926</vt:i4>
      </vt:variant>
      <vt:variant>
        <vt:i4>14</vt:i4>
      </vt:variant>
      <vt:variant>
        <vt:i4>0</vt:i4>
      </vt:variant>
      <vt:variant>
        <vt:i4>5</vt:i4>
      </vt:variant>
      <vt:variant>
        <vt:lpwstr/>
      </vt:variant>
      <vt:variant>
        <vt:lpwstr>_Toc73915558</vt:lpwstr>
      </vt:variant>
      <vt:variant>
        <vt:i4>1507390</vt:i4>
      </vt:variant>
      <vt:variant>
        <vt:i4>8</vt:i4>
      </vt:variant>
      <vt:variant>
        <vt:i4>0</vt:i4>
      </vt:variant>
      <vt:variant>
        <vt:i4>5</vt:i4>
      </vt:variant>
      <vt:variant>
        <vt:lpwstr/>
      </vt:variant>
      <vt:variant>
        <vt:lpwstr>_Toc73915557</vt:lpwstr>
      </vt:variant>
      <vt:variant>
        <vt:i4>1441854</vt:i4>
      </vt:variant>
      <vt:variant>
        <vt:i4>2</vt:i4>
      </vt:variant>
      <vt:variant>
        <vt:i4>0</vt:i4>
      </vt:variant>
      <vt:variant>
        <vt:i4>5</vt:i4>
      </vt:variant>
      <vt:variant>
        <vt:lpwstr/>
      </vt:variant>
      <vt:variant>
        <vt:lpwstr>_Toc73915556</vt:lpwstr>
      </vt:variant>
      <vt:variant>
        <vt:i4>852046</vt:i4>
      </vt:variant>
      <vt:variant>
        <vt:i4>9</vt:i4>
      </vt:variant>
      <vt:variant>
        <vt:i4>0</vt:i4>
      </vt:variant>
      <vt:variant>
        <vt:i4>5</vt:i4>
      </vt:variant>
      <vt:variant>
        <vt:lpwstr>https://ubidots.com/</vt:lpwstr>
      </vt:variant>
      <vt:variant>
        <vt:lpwstr/>
      </vt:variant>
      <vt:variant>
        <vt:i4>3670069</vt:i4>
      </vt:variant>
      <vt:variant>
        <vt:i4>6</vt:i4>
      </vt:variant>
      <vt:variant>
        <vt:i4>0</vt:i4>
      </vt:variant>
      <vt:variant>
        <vt:i4>5</vt:i4>
      </vt:variant>
      <vt:variant>
        <vt:lpwstr>https://github.com/ubidots/ubidots-python/</vt:lpwstr>
      </vt:variant>
      <vt:variant>
        <vt:lpwstr/>
      </vt:variant>
      <vt:variant>
        <vt:i4>917515</vt:i4>
      </vt:variant>
      <vt:variant>
        <vt:i4>3</vt:i4>
      </vt:variant>
      <vt:variant>
        <vt:i4>0</vt:i4>
      </vt:variant>
      <vt:variant>
        <vt:i4>5</vt:i4>
      </vt:variant>
      <vt:variant>
        <vt:lpwstr>https://github.com/csparpa/pyowm</vt:lpwstr>
      </vt:variant>
      <vt:variant>
        <vt:lpwstr/>
      </vt:variant>
      <vt:variant>
        <vt:i4>2097197</vt:i4>
      </vt:variant>
      <vt:variant>
        <vt:i4>0</vt:i4>
      </vt:variant>
      <vt:variant>
        <vt:i4>0</vt:i4>
      </vt:variant>
      <vt:variant>
        <vt:i4>5</vt:i4>
      </vt:variant>
      <vt:variant>
        <vt:lpwstr>https://github.com/momoru-kun/AHT10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Arrosage automatique</dc:title>
  <dc:subject/>
  <dc:creator>Valentin Sandoz</dc:creator>
  <cp:keywords/>
  <dc:description/>
  <cp:lastModifiedBy>Valentin Sandoz</cp:lastModifiedBy>
  <cp:revision>548</cp:revision>
  <cp:lastPrinted>2021-06-07T06:56:00Z</cp:lastPrinted>
  <dcterms:created xsi:type="dcterms:W3CDTF">2021-02-22T21:46:00Z</dcterms:created>
  <dcterms:modified xsi:type="dcterms:W3CDTF">2021-06-07T06:56:00Z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0x0101007EED8D518EA84A42BDB28A1F254FE139</vt:lpwstr>
  </property>
</Properties>
</file>